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9FD2AC" w:rsidR="00AD7C11" w:rsidRDefault="00AD7C11">
      <w:pPr>
        <w:pStyle w:val="Centered"/>
        <w:rPr>
          <w:b/>
          <w:bCs/>
          <w:sz w:val="52"/>
          <w:szCs w:val="52"/>
        </w:rPr>
      </w:pPr>
    </w:p>
    <w:p w14:paraId="496206A5" w14:textId="77777777" w:rsidR="00F92860" w:rsidRDefault="00F92860" w:rsidP="00F92860">
      <w:pPr>
        <w:pStyle w:val="Centered"/>
        <w:rPr>
          <w:b/>
          <w:bCs/>
          <w:sz w:val="52"/>
          <w:szCs w:val="52"/>
        </w:rPr>
      </w:pPr>
    </w:p>
    <w:p w14:paraId="78962D6B" w14:textId="54F11020" w:rsidR="003557F7" w:rsidRPr="00F82655" w:rsidRDefault="00F82655" w:rsidP="00F92860">
      <w:pPr>
        <w:pStyle w:val="Centered"/>
        <w:rPr>
          <w:b/>
          <w:bCs/>
          <w:sz w:val="52"/>
          <w:szCs w:val="52"/>
        </w:rPr>
      </w:pPr>
      <w:r w:rsidRPr="00F82655">
        <w:rPr>
          <w:b/>
          <w:bCs/>
          <w:sz w:val="52"/>
          <w:szCs w:val="52"/>
        </w:rPr>
        <w:t>GPU Enhanced LIDAR for Real Time 3D Sensing</w:t>
      </w:r>
    </w:p>
    <w:p w14:paraId="34595496" w14:textId="77777777" w:rsidR="003557F7" w:rsidRDefault="003557F7" w:rsidP="00F92860">
      <w:pPr>
        <w:pStyle w:val="ProjectTitle"/>
      </w:pPr>
    </w:p>
    <w:p w14:paraId="12C860AE" w14:textId="77777777" w:rsidR="00F147CD" w:rsidRPr="00F147CD" w:rsidRDefault="00F147CD" w:rsidP="00F92860">
      <w:pPr>
        <w:jc w:val="center"/>
        <w:rPr>
          <w:vanish/>
        </w:rPr>
      </w:pPr>
    </w:p>
    <w:p w14:paraId="09F42332" w14:textId="09888F7A" w:rsidR="003557F7" w:rsidRDefault="003557F7" w:rsidP="000C0770">
      <w:pPr>
        <w:pStyle w:val="IndentedParagraph"/>
      </w:pPr>
    </w:p>
    <w:p w14:paraId="56F4FB62" w14:textId="3BBF8177" w:rsidR="00682B00" w:rsidRPr="000C0770" w:rsidRDefault="00F92860" w:rsidP="000C0770">
      <w:pPr>
        <w:pStyle w:val="IndentedParagraph"/>
      </w:pPr>
      <w:r w:rsidRPr="000C0770">
        <w:t>Project Workbook</w:t>
      </w:r>
    </w:p>
    <w:p w14:paraId="220D21BD" w14:textId="36DC5F75" w:rsidR="00F92860" w:rsidRDefault="00F92860" w:rsidP="000C0770">
      <w:pPr>
        <w:pStyle w:val="IndentedParagraph"/>
      </w:pPr>
    </w:p>
    <w:p w14:paraId="3F46D9A8" w14:textId="0EF936FF" w:rsidR="00F92860" w:rsidRDefault="00F92860" w:rsidP="000C0770">
      <w:pPr>
        <w:pStyle w:val="IndentedParagraph"/>
      </w:pPr>
    </w:p>
    <w:p w14:paraId="62FA4491" w14:textId="11BFD9AD" w:rsidR="00F92860" w:rsidRPr="000C0770" w:rsidRDefault="00F92860" w:rsidP="000C0770">
      <w:pPr>
        <w:pStyle w:val="IndentedParagraph"/>
        <w:rPr>
          <w:sz w:val="30"/>
          <w:szCs w:val="30"/>
        </w:rPr>
      </w:pPr>
      <w:r w:rsidRPr="000C0770">
        <w:rPr>
          <w:sz w:val="30"/>
          <w:szCs w:val="30"/>
        </w:rPr>
        <w:t>By</w:t>
      </w:r>
    </w:p>
    <w:p w14:paraId="080E79D3" w14:textId="49362746" w:rsidR="00F92860" w:rsidRPr="000C0770" w:rsidRDefault="00F92860" w:rsidP="000C0770">
      <w:pPr>
        <w:pStyle w:val="IndentedParagraph"/>
        <w:rPr>
          <w:sz w:val="30"/>
          <w:szCs w:val="30"/>
        </w:rPr>
      </w:pPr>
      <w:r w:rsidRPr="000C0770">
        <w:rPr>
          <w:sz w:val="30"/>
          <w:szCs w:val="30"/>
        </w:rPr>
        <w:t>Amit Vasant Pachore</w:t>
      </w:r>
    </w:p>
    <w:p w14:paraId="10291353" w14:textId="5850925D" w:rsidR="00F92860" w:rsidRPr="000C0770" w:rsidRDefault="00F92860" w:rsidP="000C0770">
      <w:pPr>
        <w:pStyle w:val="IndentedParagraph"/>
        <w:rPr>
          <w:sz w:val="30"/>
          <w:szCs w:val="30"/>
        </w:rPr>
      </w:pPr>
      <w:r w:rsidRPr="000C0770">
        <w:rPr>
          <w:sz w:val="30"/>
          <w:szCs w:val="30"/>
        </w:rPr>
        <w:t>Anush Shankar</w:t>
      </w:r>
    </w:p>
    <w:p w14:paraId="38B7DD33" w14:textId="5615B07B" w:rsidR="00F92860" w:rsidRPr="000C0770" w:rsidRDefault="00F92860" w:rsidP="000C0770">
      <w:pPr>
        <w:pStyle w:val="IndentedParagraph"/>
        <w:rPr>
          <w:sz w:val="30"/>
          <w:szCs w:val="30"/>
        </w:rPr>
      </w:pPr>
      <w:r w:rsidRPr="000C0770">
        <w:rPr>
          <w:sz w:val="30"/>
          <w:szCs w:val="30"/>
        </w:rPr>
        <w:t>Bhupendra Naphade</w:t>
      </w:r>
    </w:p>
    <w:p w14:paraId="19205479" w14:textId="51A7D321" w:rsidR="00F92860" w:rsidRPr="000C0770" w:rsidRDefault="00F92860" w:rsidP="000C0770">
      <w:pPr>
        <w:pStyle w:val="IndentedParagraph"/>
        <w:rPr>
          <w:sz w:val="30"/>
          <w:szCs w:val="30"/>
        </w:rPr>
      </w:pPr>
      <w:r w:rsidRPr="000C0770">
        <w:rPr>
          <w:sz w:val="30"/>
          <w:szCs w:val="30"/>
        </w:rPr>
        <w:t>Urvashi Agrawal</w:t>
      </w:r>
    </w:p>
    <w:p w14:paraId="1FA8E7A1" w14:textId="4740C1A7" w:rsidR="00682B00" w:rsidRPr="000C0770" w:rsidRDefault="00682B00" w:rsidP="000C0770">
      <w:pPr>
        <w:pStyle w:val="IndentedParagraph"/>
        <w:rPr>
          <w:sz w:val="30"/>
          <w:szCs w:val="30"/>
        </w:rPr>
      </w:pPr>
    </w:p>
    <w:p w14:paraId="1A5204A1" w14:textId="5E738B24" w:rsidR="00682B00" w:rsidRPr="000C0770" w:rsidRDefault="00F92860" w:rsidP="000C0770">
      <w:pPr>
        <w:pStyle w:val="IndentedParagraph"/>
        <w:rPr>
          <w:sz w:val="30"/>
          <w:szCs w:val="30"/>
        </w:rPr>
      </w:pPr>
      <w:r w:rsidRPr="000C0770">
        <w:rPr>
          <w:sz w:val="30"/>
          <w:szCs w:val="30"/>
        </w:rPr>
        <w:t>11/12/2016</w:t>
      </w:r>
    </w:p>
    <w:p w14:paraId="50C6500A" w14:textId="1206F9A9" w:rsidR="00F92860" w:rsidRPr="000C0770" w:rsidRDefault="00F92860" w:rsidP="000C0770">
      <w:pPr>
        <w:pStyle w:val="IndentedParagraph"/>
        <w:rPr>
          <w:sz w:val="30"/>
          <w:szCs w:val="30"/>
        </w:rPr>
      </w:pPr>
      <w:r w:rsidRPr="000C0770">
        <w:rPr>
          <w:b/>
          <w:sz w:val="30"/>
          <w:szCs w:val="30"/>
        </w:rPr>
        <w:t>Advisor</w:t>
      </w:r>
      <w:r w:rsidRPr="000C0770">
        <w:rPr>
          <w:sz w:val="30"/>
          <w:szCs w:val="30"/>
        </w:rPr>
        <w:t>: Dr. Harry Li</w:t>
      </w:r>
    </w:p>
    <w:p w14:paraId="003580F8" w14:textId="77777777" w:rsidR="00682B00" w:rsidRDefault="00682B00" w:rsidP="000C0770">
      <w:pPr>
        <w:pStyle w:val="IndentedParagraph"/>
        <w:sectPr w:rsidR="00682B00" w:rsidSect="00610F18">
          <w:footerReference w:type="default" r:id="rId8"/>
          <w:footnotePr>
            <w:numRestart w:val="eachPage"/>
          </w:footnotePr>
          <w:pgSz w:w="12240" w:h="15840" w:code="1"/>
          <w:pgMar w:top="1157"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787170535"/>
        <w:docPartObj>
          <w:docPartGallery w:val="Table of Contents"/>
          <w:docPartUnique/>
        </w:docPartObj>
      </w:sdtPr>
      <w:sdtEndPr>
        <w:rPr>
          <w:b/>
          <w:bCs/>
          <w:noProof/>
        </w:rPr>
      </w:sdtEndPr>
      <w:sdtContent>
        <w:p w14:paraId="7EDB9A96" w14:textId="1338C92E" w:rsidR="0020446F" w:rsidRPr="00F82655" w:rsidRDefault="0020446F">
          <w:pPr>
            <w:pStyle w:val="TOCHeading"/>
            <w:rPr>
              <w:color w:val="000000" w:themeColor="text1"/>
            </w:rPr>
          </w:pPr>
          <w:r w:rsidRPr="00F82655">
            <w:rPr>
              <w:color w:val="000000" w:themeColor="text1"/>
            </w:rPr>
            <w:t>Contents</w:t>
          </w:r>
        </w:p>
        <w:p w14:paraId="462741DE" w14:textId="31FDF303" w:rsidR="00371554" w:rsidRDefault="0020446F">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6577062" w:history="1">
            <w:r w:rsidR="00371554" w:rsidRPr="006B4AFB">
              <w:rPr>
                <w:rStyle w:val="Hyperlink"/>
              </w:rPr>
              <w:t>List of Tables</w:t>
            </w:r>
            <w:r w:rsidR="00371554">
              <w:rPr>
                <w:noProof/>
                <w:webHidden/>
              </w:rPr>
              <w:tab/>
            </w:r>
            <w:r w:rsidR="00371554">
              <w:rPr>
                <w:noProof/>
                <w:webHidden/>
              </w:rPr>
              <w:fldChar w:fldCharType="begin"/>
            </w:r>
            <w:r w:rsidR="00371554">
              <w:rPr>
                <w:noProof/>
                <w:webHidden/>
              </w:rPr>
              <w:instrText xml:space="preserve"> PAGEREF _Toc466577062 \h </w:instrText>
            </w:r>
            <w:r w:rsidR="00371554">
              <w:rPr>
                <w:noProof/>
                <w:webHidden/>
              </w:rPr>
            </w:r>
            <w:r w:rsidR="00371554">
              <w:rPr>
                <w:noProof/>
                <w:webHidden/>
              </w:rPr>
              <w:fldChar w:fldCharType="separate"/>
            </w:r>
            <w:r w:rsidR="00371554">
              <w:rPr>
                <w:noProof/>
                <w:webHidden/>
              </w:rPr>
              <w:t>3</w:t>
            </w:r>
            <w:r w:rsidR="00371554">
              <w:rPr>
                <w:noProof/>
                <w:webHidden/>
              </w:rPr>
              <w:fldChar w:fldCharType="end"/>
            </w:r>
          </w:hyperlink>
        </w:p>
        <w:p w14:paraId="6B16BD95" w14:textId="50BE7BF6" w:rsidR="00371554" w:rsidRDefault="00371554">
          <w:pPr>
            <w:pStyle w:val="TOC1"/>
            <w:rPr>
              <w:rFonts w:asciiTheme="minorHAnsi" w:eastAsiaTheme="minorEastAsia" w:hAnsiTheme="minorHAnsi" w:cstheme="minorBidi"/>
              <w:b w:val="0"/>
              <w:noProof/>
              <w:sz w:val="22"/>
              <w:szCs w:val="22"/>
            </w:rPr>
          </w:pPr>
          <w:hyperlink w:anchor="_Toc466577063" w:history="1">
            <w:r w:rsidRPr="006B4AFB">
              <w:rPr>
                <w:rStyle w:val="Hyperlink"/>
              </w:rPr>
              <w:t>List of Figures</w:t>
            </w:r>
            <w:r>
              <w:rPr>
                <w:noProof/>
                <w:webHidden/>
              </w:rPr>
              <w:tab/>
            </w:r>
            <w:r>
              <w:rPr>
                <w:noProof/>
                <w:webHidden/>
              </w:rPr>
              <w:fldChar w:fldCharType="begin"/>
            </w:r>
            <w:r>
              <w:rPr>
                <w:noProof/>
                <w:webHidden/>
              </w:rPr>
              <w:instrText xml:space="preserve"> PAGEREF _Toc466577063 \h </w:instrText>
            </w:r>
            <w:r>
              <w:rPr>
                <w:noProof/>
                <w:webHidden/>
              </w:rPr>
            </w:r>
            <w:r>
              <w:rPr>
                <w:noProof/>
                <w:webHidden/>
              </w:rPr>
              <w:fldChar w:fldCharType="separate"/>
            </w:r>
            <w:r>
              <w:rPr>
                <w:noProof/>
                <w:webHidden/>
              </w:rPr>
              <w:t>4</w:t>
            </w:r>
            <w:r>
              <w:rPr>
                <w:noProof/>
                <w:webHidden/>
              </w:rPr>
              <w:fldChar w:fldCharType="end"/>
            </w:r>
          </w:hyperlink>
        </w:p>
        <w:p w14:paraId="6273F876" w14:textId="6657437A" w:rsidR="00371554" w:rsidRDefault="00371554">
          <w:pPr>
            <w:pStyle w:val="TOC1"/>
            <w:rPr>
              <w:rFonts w:asciiTheme="minorHAnsi" w:eastAsiaTheme="minorEastAsia" w:hAnsiTheme="minorHAnsi" w:cstheme="minorBidi"/>
              <w:b w:val="0"/>
              <w:noProof/>
              <w:sz w:val="22"/>
              <w:szCs w:val="22"/>
            </w:rPr>
          </w:pPr>
          <w:hyperlink w:anchor="_Toc466577064" w:history="1">
            <w:r w:rsidRPr="006B4AFB">
              <w:rPr>
                <w:rStyle w:val="Hyperlink"/>
              </w:rPr>
              <w:t>Chapter 1. Literature Search, State of the Art</w:t>
            </w:r>
            <w:r>
              <w:rPr>
                <w:noProof/>
                <w:webHidden/>
              </w:rPr>
              <w:tab/>
            </w:r>
            <w:r>
              <w:rPr>
                <w:noProof/>
                <w:webHidden/>
              </w:rPr>
              <w:fldChar w:fldCharType="begin"/>
            </w:r>
            <w:r>
              <w:rPr>
                <w:noProof/>
                <w:webHidden/>
              </w:rPr>
              <w:instrText xml:space="preserve"> PAGEREF _Toc466577064 \h </w:instrText>
            </w:r>
            <w:r>
              <w:rPr>
                <w:noProof/>
                <w:webHidden/>
              </w:rPr>
            </w:r>
            <w:r>
              <w:rPr>
                <w:noProof/>
                <w:webHidden/>
              </w:rPr>
              <w:fldChar w:fldCharType="separate"/>
            </w:r>
            <w:r>
              <w:rPr>
                <w:noProof/>
                <w:webHidden/>
              </w:rPr>
              <w:t>5</w:t>
            </w:r>
            <w:r>
              <w:rPr>
                <w:noProof/>
                <w:webHidden/>
              </w:rPr>
              <w:fldChar w:fldCharType="end"/>
            </w:r>
          </w:hyperlink>
        </w:p>
        <w:p w14:paraId="160FA01C" w14:textId="4A4DC1E0" w:rsidR="00371554" w:rsidRDefault="00371554">
          <w:pPr>
            <w:pStyle w:val="TOC2"/>
            <w:rPr>
              <w:rFonts w:asciiTheme="minorHAnsi" w:eastAsiaTheme="minorEastAsia" w:hAnsiTheme="minorHAnsi" w:cstheme="minorBidi"/>
              <w:noProof/>
              <w:sz w:val="22"/>
              <w:szCs w:val="22"/>
            </w:rPr>
          </w:pPr>
          <w:hyperlink w:anchor="_Toc466577065" w:history="1">
            <w:r w:rsidRPr="006B4AFB">
              <w:rPr>
                <w:rStyle w:val="Hyperlink"/>
              </w:rPr>
              <w:t>1.1. Literature Search</w:t>
            </w:r>
            <w:r>
              <w:rPr>
                <w:noProof/>
                <w:webHidden/>
              </w:rPr>
              <w:tab/>
            </w:r>
            <w:r>
              <w:rPr>
                <w:noProof/>
                <w:webHidden/>
              </w:rPr>
              <w:fldChar w:fldCharType="begin"/>
            </w:r>
            <w:r>
              <w:rPr>
                <w:noProof/>
                <w:webHidden/>
              </w:rPr>
              <w:instrText xml:space="preserve"> PAGEREF _Toc466577065 \h </w:instrText>
            </w:r>
            <w:r>
              <w:rPr>
                <w:noProof/>
                <w:webHidden/>
              </w:rPr>
            </w:r>
            <w:r>
              <w:rPr>
                <w:noProof/>
                <w:webHidden/>
              </w:rPr>
              <w:fldChar w:fldCharType="separate"/>
            </w:r>
            <w:r>
              <w:rPr>
                <w:noProof/>
                <w:webHidden/>
              </w:rPr>
              <w:t>5</w:t>
            </w:r>
            <w:r>
              <w:rPr>
                <w:noProof/>
                <w:webHidden/>
              </w:rPr>
              <w:fldChar w:fldCharType="end"/>
            </w:r>
          </w:hyperlink>
        </w:p>
        <w:p w14:paraId="707E1275" w14:textId="36C56806" w:rsidR="00371554" w:rsidRDefault="00371554">
          <w:pPr>
            <w:pStyle w:val="TOC2"/>
            <w:rPr>
              <w:rFonts w:asciiTheme="minorHAnsi" w:eastAsiaTheme="minorEastAsia" w:hAnsiTheme="minorHAnsi" w:cstheme="minorBidi"/>
              <w:noProof/>
              <w:sz w:val="22"/>
              <w:szCs w:val="22"/>
            </w:rPr>
          </w:pPr>
          <w:hyperlink w:anchor="_Toc466577066" w:history="1">
            <w:r w:rsidRPr="006B4AFB">
              <w:rPr>
                <w:rStyle w:val="Hyperlink"/>
              </w:rPr>
              <w:t>1.2. State-of-the-Art Summary</w:t>
            </w:r>
            <w:r>
              <w:rPr>
                <w:noProof/>
                <w:webHidden/>
              </w:rPr>
              <w:tab/>
            </w:r>
            <w:r>
              <w:rPr>
                <w:noProof/>
                <w:webHidden/>
              </w:rPr>
              <w:fldChar w:fldCharType="begin"/>
            </w:r>
            <w:r>
              <w:rPr>
                <w:noProof/>
                <w:webHidden/>
              </w:rPr>
              <w:instrText xml:space="preserve"> PAGEREF _Toc466577066 \h </w:instrText>
            </w:r>
            <w:r>
              <w:rPr>
                <w:noProof/>
                <w:webHidden/>
              </w:rPr>
            </w:r>
            <w:r>
              <w:rPr>
                <w:noProof/>
                <w:webHidden/>
              </w:rPr>
              <w:fldChar w:fldCharType="separate"/>
            </w:r>
            <w:r>
              <w:rPr>
                <w:noProof/>
                <w:webHidden/>
              </w:rPr>
              <w:t>6</w:t>
            </w:r>
            <w:r>
              <w:rPr>
                <w:noProof/>
                <w:webHidden/>
              </w:rPr>
              <w:fldChar w:fldCharType="end"/>
            </w:r>
          </w:hyperlink>
        </w:p>
        <w:p w14:paraId="2F970CDD" w14:textId="19922D2C" w:rsidR="00371554" w:rsidRDefault="00371554">
          <w:pPr>
            <w:pStyle w:val="TOC2"/>
            <w:rPr>
              <w:rFonts w:asciiTheme="minorHAnsi" w:eastAsiaTheme="minorEastAsia" w:hAnsiTheme="minorHAnsi" w:cstheme="minorBidi"/>
              <w:noProof/>
              <w:sz w:val="22"/>
              <w:szCs w:val="22"/>
            </w:rPr>
          </w:pPr>
          <w:hyperlink w:anchor="_Toc466577067" w:history="1">
            <w:r w:rsidRPr="006B4AFB">
              <w:rPr>
                <w:rStyle w:val="Hyperlink"/>
              </w:rPr>
              <w:t>1.3. References</w:t>
            </w:r>
            <w:r>
              <w:rPr>
                <w:noProof/>
                <w:webHidden/>
              </w:rPr>
              <w:tab/>
            </w:r>
            <w:r>
              <w:rPr>
                <w:noProof/>
                <w:webHidden/>
              </w:rPr>
              <w:fldChar w:fldCharType="begin"/>
            </w:r>
            <w:r>
              <w:rPr>
                <w:noProof/>
                <w:webHidden/>
              </w:rPr>
              <w:instrText xml:space="preserve"> PAGEREF _Toc466577067 \h </w:instrText>
            </w:r>
            <w:r>
              <w:rPr>
                <w:noProof/>
                <w:webHidden/>
              </w:rPr>
            </w:r>
            <w:r>
              <w:rPr>
                <w:noProof/>
                <w:webHidden/>
              </w:rPr>
              <w:fldChar w:fldCharType="separate"/>
            </w:r>
            <w:r>
              <w:rPr>
                <w:noProof/>
                <w:webHidden/>
              </w:rPr>
              <w:t>7</w:t>
            </w:r>
            <w:r>
              <w:rPr>
                <w:noProof/>
                <w:webHidden/>
              </w:rPr>
              <w:fldChar w:fldCharType="end"/>
            </w:r>
          </w:hyperlink>
        </w:p>
        <w:p w14:paraId="50D54596" w14:textId="7DFADDA8" w:rsidR="00371554" w:rsidRDefault="00371554">
          <w:pPr>
            <w:pStyle w:val="TOC1"/>
            <w:rPr>
              <w:rFonts w:asciiTheme="minorHAnsi" w:eastAsiaTheme="minorEastAsia" w:hAnsiTheme="minorHAnsi" w:cstheme="minorBidi"/>
              <w:b w:val="0"/>
              <w:noProof/>
              <w:sz w:val="22"/>
              <w:szCs w:val="22"/>
            </w:rPr>
          </w:pPr>
          <w:hyperlink w:anchor="_Toc466577068" w:history="1">
            <w:r w:rsidRPr="006B4AFB">
              <w:rPr>
                <w:rStyle w:val="Hyperlink"/>
              </w:rPr>
              <w:t>Chapter 2. Project Justification</w:t>
            </w:r>
            <w:r>
              <w:rPr>
                <w:noProof/>
                <w:webHidden/>
              </w:rPr>
              <w:tab/>
            </w:r>
            <w:r>
              <w:rPr>
                <w:noProof/>
                <w:webHidden/>
              </w:rPr>
              <w:fldChar w:fldCharType="begin"/>
            </w:r>
            <w:r>
              <w:rPr>
                <w:noProof/>
                <w:webHidden/>
              </w:rPr>
              <w:instrText xml:space="preserve"> PAGEREF _Toc466577068 \h </w:instrText>
            </w:r>
            <w:r>
              <w:rPr>
                <w:noProof/>
                <w:webHidden/>
              </w:rPr>
            </w:r>
            <w:r>
              <w:rPr>
                <w:noProof/>
                <w:webHidden/>
              </w:rPr>
              <w:fldChar w:fldCharType="separate"/>
            </w:r>
            <w:r>
              <w:rPr>
                <w:noProof/>
                <w:webHidden/>
              </w:rPr>
              <w:t>8</w:t>
            </w:r>
            <w:r>
              <w:rPr>
                <w:noProof/>
                <w:webHidden/>
              </w:rPr>
              <w:fldChar w:fldCharType="end"/>
            </w:r>
          </w:hyperlink>
        </w:p>
        <w:p w14:paraId="20DB7A63" w14:textId="03867298" w:rsidR="00371554" w:rsidRDefault="00371554">
          <w:pPr>
            <w:pStyle w:val="TOC1"/>
            <w:rPr>
              <w:rFonts w:asciiTheme="minorHAnsi" w:eastAsiaTheme="minorEastAsia" w:hAnsiTheme="minorHAnsi" w:cstheme="minorBidi"/>
              <w:b w:val="0"/>
              <w:noProof/>
              <w:sz w:val="22"/>
              <w:szCs w:val="22"/>
            </w:rPr>
          </w:pPr>
          <w:hyperlink w:anchor="_Toc466577069" w:history="1">
            <w:r w:rsidRPr="006B4AFB">
              <w:rPr>
                <w:rStyle w:val="Hyperlink"/>
              </w:rPr>
              <w:t>Chapter 3. Project Requirements</w:t>
            </w:r>
            <w:r>
              <w:rPr>
                <w:noProof/>
                <w:webHidden/>
              </w:rPr>
              <w:tab/>
            </w:r>
            <w:r>
              <w:rPr>
                <w:noProof/>
                <w:webHidden/>
              </w:rPr>
              <w:fldChar w:fldCharType="begin"/>
            </w:r>
            <w:r>
              <w:rPr>
                <w:noProof/>
                <w:webHidden/>
              </w:rPr>
              <w:instrText xml:space="preserve"> PAGEREF _Toc466577069 \h </w:instrText>
            </w:r>
            <w:r>
              <w:rPr>
                <w:noProof/>
                <w:webHidden/>
              </w:rPr>
            </w:r>
            <w:r>
              <w:rPr>
                <w:noProof/>
                <w:webHidden/>
              </w:rPr>
              <w:fldChar w:fldCharType="separate"/>
            </w:r>
            <w:r>
              <w:rPr>
                <w:noProof/>
                <w:webHidden/>
              </w:rPr>
              <w:t>9</w:t>
            </w:r>
            <w:r>
              <w:rPr>
                <w:noProof/>
                <w:webHidden/>
              </w:rPr>
              <w:fldChar w:fldCharType="end"/>
            </w:r>
          </w:hyperlink>
        </w:p>
        <w:p w14:paraId="1EF2FB36" w14:textId="20ED02BF" w:rsidR="00371554" w:rsidRDefault="00371554">
          <w:pPr>
            <w:pStyle w:val="TOC2"/>
            <w:rPr>
              <w:rFonts w:asciiTheme="minorHAnsi" w:eastAsiaTheme="minorEastAsia" w:hAnsiTheme="minorHAnsi" w:cstheme="minorBidi"/>
              <w:noProof/>
              <w:sz w:val="22"/>
              <w:szCs w:val="22"/>
            </w:rPr>
          </w:pPr>
          <w:hyperlink w:anchor="_Toc466577070" w:history="1">
            <w:r w:rsidRPr="006B4AFB">
              <w:rPr>
                <w:rStyle w:val="Hyperlink"/>
              </w:rPr>
              <w:t>3.1. Essential features</w:t>
            </w:r>
            <w:r>
              <w:rPr>
                <w:noProof/>
                <w:webHidden/>
              </w:rPr>
              <w:tab/>
            </w:r>
            <w:r>
              <w:rPr>
                <w:noProof/>
                <w:webHidden/>
              </w:rPr>
              <w:fldChar w:fldCharType="begin"/>
            </w:r>
            <w:r>
              <w:rPr>
                <w:noProof/>
                <w:webHidden/>
              </w:rPr>
              <w:instrText xml:space="preserve"> PAGEREF _Toc466577070 \h </w:instrText>
            </w:r>
            <w:r>
              <w:rPr>
                <w:noProof/>
                <w:webHidden/>
              </w:rPr>
            </w:r>
            <w:r>
              <w:rPr>
                <w:noProof/>
                <w:webHidden/>
              </w:rPr>
              <w:fldChar w:fldCharType="separate"/>
            </w:r>
            <w:r>
              <w:rPr>
                <w:noProof/>
                <w:webHidden/>
              </w:rPr>
              <w:t>9</w:t>
            </w:r>
            <w:r>
              <w:rPr>
                <w:noProof/>
                <w:webHidden/>
              </w:rPr>
              <w:fldChar w:fldCharType="end"/>
            </w:r>
          </w:hyperlink>
        </w:p>
        <w:p w14:paraId="6A9C18E3" w14:textId="19A4BE9C" w:rsidR="00371554" w:rsidRDefault="00371554">
          <w:pPr>
            <w:pStyle w:val="TOC3"/>
            <w:rPr>
              <w:rFonts w:asciiTheme="minorHAnsi" w:eastAsiaTheme="minorEastAsia" w:hAnsiTheme="minorHAnsi" w:cstheme="minorBidi"/>
              <w:noProof/>
              <w:sz w:val="22"/>
              <w:szCs w:val="22"/>
            </w:rPr>
          </w:pPr>
          <w:hyperlink w:anchor="_Toc466577071" w:history="1">
            <w:r w:rsidRPr="006B4AFB">
              <w:rPr>
                <w:rStyle w:val="Hyperlink"/>
              </w:rPr>
              <w:t>Mechanical Housing</w:t>
            </w:r>
            <w:r>
              <w:rPr>
                <w:noProof/>
                <w:webHidden/>
              </w:rPr>
              <w:tab/>
            </w:r>
            <w:r>
              <w:rPr>
                <w:noProof/>
                <w:webHidden/>
              </w:rPr>
              <w:fldChar w:fldCharType="begin"/>
            </w:r>
            <w:r>
              <w:rPr>
                <w:noProof/>
                <w:webHidden/>
              </w:rPr>
              <w:instrText xml:space="preserve"> PAGEREF _Toc466577071 \h </w:instrText>
            </w:r>
            <w:r>
              <w:rPr>
                <w:noProof/>
                <w:webHidden/>
              </w:rPr>
            </w:r>
            <w:r>
              <w:rPr>
                <w:noProof/>
                <w:webHidden/>
              </w:rPr>
              <w:fldChar w:fldCharType="separate"/>
            </w:r>
            <w:r>
              <w:rPr>
                <w:noProof/>
                <w:webHidden/>
              </w:rPr>
              <w:t>9</w:t>
            </w:r>
            <w:r>
              <w:rPr>
                <w:noProof/>
                <w:webHidden/>
              </w:rPr>
              <w:fldChar w:fldCharType="end"/>
            </w:r>
          </w:hyperlink>
        </w:p>
        <w:p w14:paraId="0173A73E" w14:textId="0BB84B75" w:rsidR="00371554" w:rsidRDefault="00371554">
          <w:pPr>
            <w:pStyle w:val="TOC3"/>
            <w:rPr>
              <w:rFonts w:asciiTheme="minorHAnsi" w:eastAsiaTheme="minorEastAsia" w:hAnsiTheme="minorHAnsi" w:cstheme="minorBidi"/>
              <w:noProof/>
              <w:sz w:val="22"/>
              <w:szCs w:val="22"/>
            </w:rPr>
          </w:pPr>
          <w:hyperlink w:anchor="_Toc466577072" w:history="1">
            <w:r w:rsidRPr="006B4AFB">
              <w:rPr>
                <w:rStyle w:val="Hyperlink"/>
              </w:rPr>
              <w:t>Motor Drive</w:t>
            </w:r>
            <w:r>
              <w:rPr>
                <w:noProof/>
                <w:webHidden/>
              </w:rPr>
              <w:tab/>
            </w:r>
            <w:r>
              <w:rPr>
                <w:noProof/>
                <w:webHidden/>
              </w:rPr>
              <w:fldChar w:fldCharType="begin"/>
            </w:r>
            <w:r>
              <w:rPr>
                <w:noProof/>
                <w:webHidden/>
              </w:rPr>
              <w:instrText xml:space="preserve"> PAGEREF _Toc466577072 \h </w:instrText>
            </w:r>
            <w:r>
              <w:rPr>
                <w:noProof/>
                <w:webHidden/>
              </w:rPr>
            </w:r>
            <w:r>
              <w:rPr>
                <w:noProof/>
                <w:webHidden/>
              </w:rPr>
              <w:fldChar w:fldCharType="separate"/>
            </w:r>
            <w:r>
              <w:rPr>
                <w:noProof/>
                <w:webHidden/>
              </w:rPr>
              <w:t>9</w:t>
            </w:r>
            <w:r>
              <w:rPr>
                <w:noProof/>
                <w:webHidden/>
              </w:rPr>
              <w:fldChar w:fldCharType="end"/>
            </w:r>
          </w:hyperlink>
        </w:p>
        <w:p w14:paraId="4CE3A2C8" w14:textId="0B975A1F" w:rsidR="00371554" w:rsidRDefault="00371554">
          <w:pPr>
            <w:pStyle w:val="TOC3"/>
            <w:rPr>
              <w:rFonts w:asciiTheme="minorHAnsi" w:eastAsiaTheme="minorEastAsia" w:hAnsiTheme="minorHAnsi" w:cstheme="minorBidi"/>
              <w:noProof/>
              <w:sz w:val="22"/>
              <w:szCs w:val="22"/>
            </w:rPr>
          </w:pPr>
          <w:hyperlink w:anchor="_Toc466577073" w:history="1">
            <w:r w:rsidRPr="006B4AFB">
              <w:rPr>
                <w:rStyle w:val="Hyperlink"/>
              </w:rPr>
              <w:t>Laser sensing and Data Processing</w:t>
            </w:r>
            <w:r>
              <w:rPr>
                <w:noProof/>
                <w:webHidden/>
              </w:rPr>
              <w:tab/>
            </w:r>
            <w:r>
              <w:rPr>
                <w:noProof/>
                <w:webHidden/>
              </w:rPr>
              <w:fldChar w:fldCharType="begin"/>
            </w:r>
            <w:r>
              <w:rPr>
                <w:noProof/>
                <w:webHidden/>
              </w:rPr>
              <w:instrText xml:space="preserve"> PAGEREF _Toc466577073 \h </w:instrText>
            </w:r>
            <w:r>
              <w:rPr>
                <w:noProof/>
                <w:webHidden/>
              </w:rPr>
            </w:r>
            <w:r>
              <w:rPr>
                <w:noProof/>
                <w:webHidden/>
              </w:rPr>
              <w:fldChar w:fldCharType="separate"/>
            </w:r>
            <w:r>
              <w:rPr>
                <w:noProof/>
                <w:webHidden/>
              </w:rPr>
              <w:t>9</w:t>
            </w:r>
            <w:r>
              <w:rPr>
                <w:noProof/>
                <w:webHidden/>
              </w:rPr>
              <w:fldChar w:fldCharType="end"/>
            </w:r>
          </w:hyperlink>
        </w:p>
        <w:p w14:paraId="53E8A168" w14:textId="2BF031FA" w:rsidR="00371554" w:rsidRDefault="00371554">
          <w:pPr>
            <w:pStyle w:val="TOC2"/>
            <w:rPr>
              <w:rFonts w:asciiTheme="minorHAnsi" w:eastAsiaTheme="minorEastAsia" w:hAnsiTheme="minorHAnsi" w:cstheme="minorBidi"/>
              <w:noProof/>
              <w:sz w:val="22"/>
              <w:szCs w:val="22"/>
            </w:rPr>
          </w:pPr>
          <w:hyperlink w:anchor="_Toc466577074" w:history="1">
            <w:r w:rsidRPr="006B4AFB">
              <w:rPr>
                <w:rStyle w:val="Hyperlink"/>
              </w:rPr>
              <w:t>3.2. Optional Features</w:t>
            </w:r>
            <w:r>
              <w:rPr>
                <w:noProof/>
                <w:webHidden/>
              </w:rPr>
              <w:tab/>
            </w:r>
            <w:r>
              <w:rPr>
                <w:noProof/>
                <w:webHidden/>
              </w:rPr>
              <w:fldChar w:fldCharType="begin"/>
            </w:r>
            <w:r>
              <w:rPr>
                <w:noProof/>
                <w:webHidden/>
              </w:rPr>
              <w:instrText xml:space="preserve"> PAGEREF _Toc466577074 \h </w:instrText>
            </w:r>
            <w:r>
              <w:rPr>
                <w:noProof/>
                <w:webHidden/>
              </w:rPr>
            </w:r>
            <w:r>
              <w:rPr>
                <w:noProof/>
                <w:webHidden/>
              </w:rPr>
              <w:fldChar w:fldCharType="separate"/>
            </w:r>
            <w:r>
              <w:rPr>
                <w:noProof/>
                <w:webHidden/>
              </w:rPr>
              <w:t>10</w:t>
            </w:r>
            <w:r>
              <w:rPr>
                <w:noProof/>
                <w:webHidden/>
              </w:rPr>
              <w:fldChar w:fldCharType="end"/>
            </w:r>
          </w:hyperlink>
        </w:p>
        <w:p w14:paraId="1E84F46A" w14:textId="35C193A4" w:rsidR="00371554" w:rsidRDefault="00371554">
          <w:pPr>
            <w:pStyle w:val="TOC3"/>
            <w:rPr>
              <w:rFonts w:asciiTheme="minorHAnsi" w:eastAsiaTheme="minorEastAsia" w:hAnsiTheme="minorHAnsi" w:cstheme="minorBidi"/>
              <w:noProof/>
              <w:sz w:val="22"/>
              <w:szCs w:val="22"/>
            </w:rPr>
          </w:pPr>
          <w:hyperlink w:anchor="_Toc466577075" w:history="1">
            <w:r w:rsidRPr="006B4AFB">
              <w:rPr>
                <w:rStyle w:val="Hyperlink"/>
              </w:rPr>
              <w:t>High quality user interface</w:t>
            </w:r>
            <w:r>
              <w:rPr>
                <w:noProof/>
                <w:webHidden/>
              </w:rPr>
              <w:tab/>
            </w:r>
            <w:r>
              <w:rPr>
                <w:noProof/>
                <w:webHidden/>
              </w:rPr>
              <w:fldChar w:fldCharType="begin"/>
            </w:r>
            <w:r>
              <w:rPr>
                <w:noProof/>
                <w:webHidden/>
              </w:rPr>
              <w:instrText xml:space="preserve"> PAGEREF _Toc466577075 \h </w:instrText>
            </w:r>
            <w:r>
              <w:rPr>
                <w:noProof/>
                <w:webHidden/>
              </w:rPr>
            </w:r>
            <w:r>
              <w:rPr>
                <w:noProof/>
                <w:webHidden/>
              </w:rPr>
              <w:fldChar w:fldCharType="separate"/>
            </w:r>
            <w:r>
              <w:rPr>
                <w:noProof/>
                <w:webHidden/>
              </w:rPr>
              <w:t>10</w:t>
            </w:r>
            <w:r>
              <w:rPr>
                <w:noProof/>
                <w:webHidden/>
              </w:rPr>
              <w:fldChar w:fldCharType="end"/>
            </w:r>
          </w:hyperlink>
        </w:p>
        <w:p w14:paraId="6DA153FB" w14:textId="1DA103A2" w:rsidR="00371554" w:rsidRDefault="00371554">
          <w:pPr>
            <w:pStyle w:val="TOC3"/>
            <w:rPr>
              <w:rFonts w:asciiTheme="minorHAnsi" w:eastAsiaTheme="minorEastAsia" w:hAnsiTheme="minorHAnsi" w:cstheme="minorBidi"/>
              <w:noProof/>
              <w:sz w:val="22"/>
              <w:szCs w:val="22"/>
            </w:rPr>
          </w:pPr>
          <w:hyperlink w:anchor="_Toc466577076" w:history="1">
            <w:r w:rsidRPr="006B4AFB">
              <w:rPr>
                <w:rStyle w:val="Hyperlink"/>
              </w:rPr>
              <w:t>Object Detection and Marking</w:t>
            </w:r>
            <w:r>
              <w:rPr>
                <w:noProof/>
                <w:webHidden/>
              </w:rPr>
              <w:tab/>
            </w:r>
            <w:r>
              <w:rPr>
                <w:noProof/>
                <w:webHidden/>
              </w:rPr>
              <w:fldChar w:fldCharType="begin"/>
            </w:r>
            <w:r>
              <w:rPr>
                <w:noProof/>
                <w:webHidden/>
              </w:rPr>
              <w:instrText xml:space="preserve"> PAGEREF _Toc466577076 \h </w:instrText>
            </w:r>
            <w:r>
              <w:rPr>
                <w:noProof/>
                <w:webHidden/>
              </w:rPr>
            </w:r>
            <w:r>
              <w:rPr>
                <w:noProof/>
                <w:webHidden/>
              </w:rPr>
              <w:fldChar w:fldCharType="separate"/>
            </w:r>
            <w:r>
              <w:rPr>
                <w:noProof/>
                <w:webHidden/>
              </w:rPr>
              <w:t>10</w:t>
            </w:r>
            <w:r>
              <w:rPr>
                <w:noProof/>
                <w:webHidden/>
              </w:rPr>
              <w:fldChar w:fldCharType="end"/>
            </w:r>
          </w:hyperlink>
        </w:p>
        <w:p w14:paraId="611FBD57" w14:textId="5FB6E748" w:rsidR="00371554" w:rsidRDefault="00371554">
          <w:pPr>
            <w:pStyle w:val="TOC2"/>
            <w:rPr>
              <w:rFonts w:asciiTheme="minorHAnsi" w:eastAsiaTheme="minorEastAsia" w:hAnsiTheme="minorHAnsi" w:cstheme="minorBidi"/>
              <w:noProof/>
              <w:sz w:val="22"/>
              <w:szCs w:val="22"/>
            </w:rPr>
          </w:pPr>
          <w:hyperlink w:anchor="_Toc466577077" w:history="1">
            <w:r w:rsidRPr="006B4AFB">
              <w:rPr>
                <w:rStyle w:val="Hyperlink"/>
              </w:rPr>
              <w:t>3.3. Non-functional features</w:t>
            </w:r>
            <w:r>
              <w:rPr>
                <w:noProof/>
                <w:webHidden/>
              </w:rPr>
              <w:tab/>
            </w:r>
            <w:r>
              <w:rPr>
                <w:noProof/>
                <w:webHidden/>
              </w:rPr>
              <w:fldChar w:fldCharType="begin"/>
            </w:r>
            <w:r>
              <w:rPr>
                <w:noProof/>
                <w:webHidden/>
              </w:rPr>
              <w:instrText xml:space="preserve"> PAGEREF _Toc466577077 \h </w:instrText>
            </w:r>
            <w:r>
              <w:rPr>
                <w:noProof/>
                <w:webHidden/>
              </w:rPr>
            </w:r>
            <w:r>
              <w:rPr>
                <w:noProof/>
                <w:webHidden/>
              </w:rPr>
              <w:fldChar w:fldCharType="separate"/>
            </w:r>
            <w:r>
              <w:rPr>
                <w:noProof/>
                <w:webHidden/>
              </w:rPr>
              <w:t>10</w:t>
            </w:r>
            <w:r>
              <w:rPr>
                <w:noProof/>
                <w:webHidden/>
              </w:rPr>
              <w:fldChar w:fldCharType="end"/>
            </w:r>
          </w:hyperlink>
        </w:p>
        <w:p w14:paraId="19AFA7DF" w14:textId="4ABFCF87" w:rsidR="00371554" w:rsidRDefault="00371554">
          <w:pPr>
            <w:pStyle w:val="TOC3"/>
            <w:rPr>
              <w:rFonts w:asciiTheme="minorHAnsi" w:eastAsiaTheme="minorEastAsia" w:hAnsiTheme="minorHAnsi" w:cstheme="minorBidi"/>
              <w:noProof/>
              <w:sz w:val="22"/>
              <w:szCs w:val="22"/>
            </w:rPr>
          </w:pPr>
          <w:hyperlink w:anchor="_Toc466577078" w:history="1">
            <w:r w:rsidRPr="006B4AFB">
              <w:rPr>
                <w:rStyle w:val="Hyperlink"/>
              </w:rPr>
              <w:t>Augmented Reality</w:t>
            </w:r>
            <w:r>
              <w:rPr>
                <w:noProof/>
                <w:webHidden/>
              </w:rPr>
              <w:tab/>
            </w:r>
            <w:r>
              <w:rPr>
                <w:noProof/>
                <w:webHidden/>
              </w:rPr>
              <w:fldChar w:fldCharType="begin"/>
            </w:r>
            <w:r>
              <w:rPr>
                <w:noProof/>
                <w:webHidden/>
              </w:rPr>
              <w:instrText xml:space="preserve"> PAGEREF _Toc466577078 \h </w:instrText>
            </w:r>
            <w:r>
              <w:rPr>
                <w:noProof/>
                <w:webHidden/>
              </w:rPr>
            </w:r>
            <w:r>
              <w:rPr>
                <w:noProof/>
                <w:webHidden/>
              </w:rPr>
              <w:fldChar w:fldCharType="separate"/>
            </w:r>
            <w:r>
              <w:rPr>
                <w:noProof/>
                <w:webHidden/>
              </w:rPr>
              <w:t>10</w:t>
            </w:r>
            <w:r>
              <w:rPr>
                <w:noProof/>
                <w:webHidden/>
              </w:rPr>
              <w:fldChar w:fldCharType="end"/>
            </w:r>
          </w:hyperlink>
        </w:p>
        <w:p w14:paraId="02C7D3C2" w14:textId="77B3B45B" w:rsidR="00371554" w:rsidRDefault="00371554">
          <w:pPr>
            <w:pStyle w:val="TOC1"/>
            <w:rPr>
              <w:rFonts w:asciiTheme="minorHAnsi" w:eastAsiaTheme="minorEastAsia" w:hAnsiTheme="minorHAnsi" w:cstheme="minorBidi"/>
              <w:b w:val="0"/>
              <w:noProof/>
              <w:sz w:val="22"/>
              <w:szCs w:val="22"/>
            </w:rPr>
          </w:pPr>
          <w:hyperlink w:anchor="_Toc466577079" w:history="1">
            <w:r w:rsidRPr="006B4AFB">
              <w:rPr>
                <w:rStyle w:val="Hyperlink"/>
              </w:rPr>
              <w:t>Chapter 4. Dependencies and Deliverables</w:t>
            </w:r>
            <w:r>
              <w:rPr>
                <w:noProof/>
                <w:webHidden/>
              </w:rPr>
              <w:tab/>
            </w:r>
            <w:r>
              <w:rPr>
                <w:noProof/>
                <w:webHidden/>
              </w:rPr>
              <w:fldChar w:fldCharType="begin"/>
            </w:r>
            <w:r>
              <w:rPr>
                <w:noProof/>
                <w:webHidden/>
              </w:rPr>
              <w:instrText xml:space="preserve"> PAGEREF _Toc466577079 \h </w:instrText>
            </w:r>
            <w:r>
              <w:rPr>
                <w:noProof/>
                <w:webHidden/>
              </w:rPr>
            </w:r>
            <w:r>
              <w:rPr>
                <w:noProof/>
                <w:webHidden/>
              </w:rPr>
              <w:fldChar w:fldCharType="separate"/>
            </w:r>
            <w:r>
              <w:rPr>
                <w:noProof/>
                <w:webHidden/>
              </w:rPr>
              <w:t>11</w:t>
            </w:r>
            <w:r>
              <w:rPr>
                <w:noProof/>
                <w:webHidden/>
              </w:rPr>
              <w:fldChar w:fldCharType="end"/>
            </w:r>
          </w:hyperlink>
        </w:p>
        <w:p w14:paraId="4713605D" w14:textId="576D147C" w:rsidR="00371554" w:rsidRDefault="00371554">
          <w:pPr>
            <w:pStyle w:val="TOC2"/>
            <w:rPr>
              <w:rFonts w:asciiTheme="minorHAnsi" w:eastAsiaTheme="minorEastAsia" w:hAnsiTheme="minorHAnsi" w:cstheme="minorBidi"/>
              <w:noProof/>
              <w:sz w:val="22"/>
              <w:szCs w:val="22"/>
            </w:rPr>
          </w:pPr>
          <w:hyperlink w:anchor="_Toc466577080" w:history="1">
            <w:r w:rsidRPr="006B4AFB">
              <w:rPr>
                <w:rStyle w:val="Hyperlink"/>
              </w:rPr>
              <w:t>4.1. Dependencies</w:t>
            </w:r>
            <w:r>
              <w:rPr>
                <w:noProof/>
                <w:webHidden/>
              </w:rPr>
              <w:tab/>
            </w:r>
            <w:r>
              <w:rPr>
                <w:noProof/>
                <w:webHidden/>
              </w:rPr>
              <w:fldChar w:fldCharType="begin"/>
            </w:r>
            <w:r>
              <w:rPr>
                <w:noProof/>
                <w:webHidden/>
              </w:rPr>
              <w:instrText xml:space="preserve"> PAGEREF _Toc466577080 \h </w:instrText>
            </w:r>
            <w:r>
              <w:rPr>
                <w:noProof/>
                <w:webHidden/>
              </w:rPr>
            </w:r>
            <w:r>
              <w:rPr>
                <w:noProof/>
                <w:webHidden/>
              </w:rPr>
              <w:fldChar w:fldCharType="separate"/>
            </w:r>
            <w:r>
              <w:rPr>
                <w:noProof/>
                <w:webHidden/>
              </w:rPr>
              <w:t>11</w:t>
            </w:r>
            <w:r>
              <w:rPr>
                <w:noProof/>
                <w:webHidden/>
              </w:rPr>
              <w:fldChar w:fldCharType="end"/>
            </w:r>
          </w:hyperlink>
        </w:p>
        <w:p w14:paraId="4D64B40B" w14:textId="7D959BD0" w:rsidR="00371554" w:rsidRDefault="00371554">
          <w:pPr>
            <w:pStyle w:val="TOC2"/>
            <w:rPr>
              <w:rFonts w:asciiTheme="minorHAnsi" w:eastAsiaTheme="minorEastAsia" w:hAnsiTheme="minorHAnsi" w:cstheme="minorBidi"/>
              <w:noProof/>
              <w:sz w:val="22"/>
              <w:szCs w:val="22"/>
            </w:rPr>
          </w:pPr>
          <w:hyperlink w:anchor="_Toc466577081" w:history="1">
            <w:r w:rsidRPr="006B4AFB">
              <w:rPr>
                <w:rStyle w:val="Hyperlink"/>
              </w:rPr>
              <w:t>4.2. Deliverables</w:t>
            </w:r>
            <w:r>
              <w:rPr>
                <w:noProof/>
                <w:webHidden/>
              </w:rPr>
              <w:tab/>
            </w:r>
            <w:r>
              <w:rPr>
                <w:noProof/>
                <w:webHidden/>
              </w:rPr>
              <w:fldChar w:fldCharType="begin"/>
            </w:r>
            <w:r>
              <w:rPr>
                <w:noProof/>
                <w:webHidden/>
              </w:rPr>
              <w:instrText xml:space="preserve"> PAGEREF _Toc466577081 \h </w:instrText>
            </w:r>
            <w:r>
              <w:rPr>
                <w:noProof/>
                <w:webHidden/>
              </w:rPr>
            </w:r>
            <w:r>
              <w:rPr>
                <w:noProof/>
                <w:webHidden/>
              </w:rPr>
              <w:fldChar w:fldCharType="separate"/>
            </w:r>
            <w:r>
              <w:rPr>
                <w:noProof/>
                <w:webHidden/>
              </w:rPr>
              <w:t>11</w:t>
            </w:r>
            <w:r>
              <w:rPr>
                <w:noProof/>
                <w:webHidden/>
              </w:rPr>
              <w:fldChar w:fldCharType="end"/>
            </w:r>
          </w:hyperlink>
        </w:p>
        <w:p w14:paraId="2B5BD5D3" w14:textId="11BE56D5" w:rsidR="00371554" w:rsidRDefault="00371554">
          <w:pPr>
            <w:pStyle w:val="TOC1"/>
            <w:rPr>
              <w:rFonts w:asciiTheme="minorHAnsi" w:eastAsiaTheme="minorEastAsia" w:hAnsiTheme="minorHAnsi" w:cstheme="minorBidi"/>
              <w:b w:val="0"/>
              <w:noProof/>
              <w:sz w:val="22"/>
              <w:szCs w:val="22"/>
            </w:rPr>
          </w:pPr>
          <w:hyperlink w:anchor="_Toc466577082" w:history="1">
            <w:r w:rsidRPr="006B4AFB">
              <w:rPr>
                <w:rStyle w:val="Hyperlink"/>
              </w:rPr>
              <w:t>Chapter 5. Project Architecture</w:t>
            </w:r>
            <w:r>
              <w:rPr>
                <w:noProof/>
                <w:webHidden/>
              </w:rPr>
              <w:tab/>
            </w:r>
            <w:r>
              <w:rPr>
                <w:noProof/>
                <w:webHidden/>
              </w:rPr>
              <w:fldChar w:fldCharType="begin"/>
            </w:r>
            <w:r>
              <w:rPr>
                <w:noProof/>
                <w:webHidden/>
              </w:rPr>
              <w:instrText xml:space="preserve"> PAGEREF _Toc466577082 \h </w:instrText>
            </w:r>
            <w:r>
              <w:rPr>
                <w:noProof/>
                <w:webHidden/>
              </w:rPr>
            </w:r>
            <w:r>
              <w:rPr>
                <w:noProof/>
                <w:webHidden/>
              </w:rPr>
              <w:fldChar w:fldCharType="separate"/>
            </w:r>
            <w:r>
              <w:rPr>
                <w:noProof/>
                <w:webHidden/>
              </w:rPr>
              <w:t>12</w:t>
            </w:r>
            <w:r>
              <w:rPr>
                <w:noProof/>
                <w:webHidden/>
              </w:rPr>
              <w:fldChar w:fldCharType="end"/>
            </w:r>
          </w:hyperlink>
        </w:p>
        <w:p w14:paraId="7D26D298" w14:textId="3228DB25" w:rsidR="00371554" w:rsidRDefault="00371554">
          <w:pPr>
            <w:pStyle w:val="TOC2"/>
            <w:rPr>
              <w:rFonts w:asciiTheme="minorHAnsi" w:eastAsiaTheme="minorEastAsia" w:hAnsiTheme="minorHAnsi" w:cstheme="minorBidi"/>
              <w:noProof/>
              <w:sz w:val="22"/>
              <w:szCs w:val="22"/>
            </w:rPr>
          </w:pPr>
          <w:hyperlink w:anchor="_Toc466577083" w:history="1">
            <w:r w:rsidRPr="006B4AFB">
              <w:rPr>
                <w:rStyle w:val="Hyperlink"/>
              </w:rPr>
              <w:t>5.1 Jetson TK1 Hardware Architecture</w:t>
            </w:r>
            <w:r>
              <w:rPr>
                <w:noProof/>
                <w:webHidden/>
              </w:rPr>
              <w:tab/>
            </w:r>
            <w:r>
              <w:rPr>
                <w:noProof/>
                <w:webHidden/>
              </w:rPr>
              <w:fldChar w:fldCharType="begin"/>
            </w:r>
            <w:r>
              <w:rPr>
                <w:noProof/>
                <w:webHidden/>
              </w:rPr>
              <w:instrText xml:space="preserve"> PAGEREF _Toc466577083 \h </w:instrText>
            </w:r>
            <w:r>
              <w:rPr>
                <w:noProof/>
                <w:webHidden/>
              </w:rPr>
            </w:r>
            <w:r>
              <w:rPr>
                <w:noProof/>
                <w:webHidden/>
              </w:rPr>
              <w:fldChar w:fldCharType="separate"/>
            </w:r>
            <w:r>
              <w:rPr>
                <w:noProof/>
                <w:webHidden/>
              </w:rPr>
              <w:t>13</w:t>
            </w:r>
            <w:r>
              <w:rPr>
                <w:noProof/>
                <w:webHidden/>
              </w:rPr>
              <w:fldChar w:fldCharType="end"/>
            </w:r>
          </w:hyperlink>
        </w:p>
        <w:p w14:paraId="556A1458" w14:textId="5D5AC133" w:rsidR="00371554" w:rsidRDefault="00371554">
          <w:pPr>
            <w:pStyle w:val="TOC2"/>
            <w:rPr>
              <w:rFonts w:asciiTheme="minorHAnsi" w:eastAsiaTheme="minorEastAsia" w:hAnsiTheme="minorHAnsi" w:cstheme="minorBidi"/>
              <w:noProof/>
              <w:sz w:val="22"/>
              <w:szCs w:val="22"/>
            </w:rPr>
          </w:pPr>
          <w:hyperlink w:anchor="_Toc466577084" w:history="1">
            <w:r w:rsidRPr="006B4AFB">
              <w:rPr>
                <w:rStyle w:val="Hyperlink"/>
              </w:rPr>
              <w:t>5.2 Jetson TK1 Software Architecture</w:t>
            </w:r>
            <w:r>
              <w:rPr>
                <w:noProof/>
                <w:webHidden/>
              </w:rPr>
              <w:tab/>
            </w:r>
            <w:r>
              <w:rPr>
                <w:noProof/>
                <w:webHidden/>
              </w:rPr>
              <w:fldChar w:fldCharType="begin"/>
            </w:r>
            <w:r>
              <w:rPr>
                <w:noProof/>
                <w:webHidden/>
              </w:rPr>
              <w:instrText xml:space="preserve"> PAGEREF _Toc466577084 \h </w:instrText>
            </w:r>
            <w:r>
              <w:rPr>
                <w:noProof/>
                <w:webHidden/>
              </w:rPr>
            </w:r>
            <w:r>
              <w:rPr>
                <w:noProof/>
                <w:webHidden/>
              </w:rPr>
              <w:fldChar w:fldCharType="separate"/>
            </w:r>
            <w:r>
              <w:rPr>
                <w:noProof/>
                <w:webHidden/>
              </w:rPr>
              <w:t>13</w:t>
            </w:r>
            <w:r>
              <w:rPr>
                <w:noProof/>
                <w:webHidden/>
              </w:rPr>
              <w:fldChar w:fldCharType="end"/>
            </w:r>
          </w:hyperlink>
        </w:p>
        <w:p w14:paraId="619B4903" w14:textId="2C35ECAD" w:rsidR="00371554" w:rsidRDefault="00371554">
          <w:pPr>
            <w:pStyle w:val="TOC2"/>
            <w:rPr>
              <w:rFonts w:asciiTheme="minorHAnsi" w:eastAsiaTheme="minorEastAsia" w:hAnsiTheme="minorHAnsi" w:cstheme="minorBidi"/>
              <w:noProof/>
              <w:sz w:val="22"/>
              <w:szCs w:val="22"/>
            </w:rPr>
          </w:pPr>
          <w:hyperlink w:anchor="_Toc466577085" w:history="1">
            <w:r w:rsidRPr="006B4AFB">
              <w:rPr>
                <w:rStyle w:val="Hyperlink"/>
              </w:rPr>
              <w:t>5.3 Servo Motor</w:t>
            </w:r>
            <w:r>
              <w:rPr>
                <w:noProof/>
                <w:webHidden/>
              </w:rPr>
              <w:tab/>
            </w:r>
            <w:r>
              <w:rPr>
                <w:noProof/>
                <w:webHidden/>
              </w:rPr>
              <w:fldChar w:fldCharType="begin"/>
            </w:r>
            <w:r>
              <w:rPr>
                <w:noProof/>
                <w:webHidden/>
              </w:rPr>
              <w:instrText xml:space="preserve"> PAGEREF _Toc466577085 \h </w:instrText>
            </w:r>
            <w:r>
              <w:rPr>
                <w:noProof/>
                <w:webHidden/>
              </w:rPr>
            </w:r>
            <w:r>
              <w:rPr>
                <w:noProof/>
                <w:webHidden/>
              </w:rPr>
              <w:fldChar w:fldCharType="separate"/>
            </w:r>
            <w:r>
              <w:rPr>
                <w:noProof/>
                <w:webHidden/>
              </w:rPr>
              <w:t>14</w:t>
            </w:r>
            <w:r>
              <w:rPr>
                <w:noProof/>
                <w:webHidden/>
              </w:rPr>
              <w:fldChar w:fldCharType="end"/>
            </w:r>
          </w:hyperlink>
        </w:p>
        <w:p w14:paraId="1D4CD826" w14:textId="1C8838D8" w:rsidR="00371554" w:rsidRDefault="00371554">
          <w:pPr>
            <w:pStyle w:val="TOC2"/>
            <w:rPr>
              <w:rFonts w:asciiTheme="minorHAnsi" w:eastAsiaTheme="minorEastAsia" w:hAnsiTheme="minorHAnsi" w:cstheme="minorBidi"/>
              <w:noProof/>
              <w:sz w:val="22"/>
              <w:szCs w:val="22"/>
            </w:rPr>
          </w:pPr>
          <w:hyperlink w:anchor="_Toc466577086" w:history="1">
            <w:r w:rsidRPr="006B4AFB">
              <w:rPr>
                <w:rStyle w:val="Hyperlink"/>
              </w:rPr>
              <w:t>5.4 Project Software Architecture</w:t>
            </w:r>
            <w:r>
              <w:rPr>
                <w:noProof/>
                <w:webHidden/>
              </w:rPr>
              <w:tab/>
            </w:r>
            <w:r>
              <w:rPr>
                <w:noProof/>
                <w:webHidden/>
              </w:rPr>
              <w:fldChar w:fldCharType="begin"/>
            </w:r>
            <w:r>
              <w:rPr>
                <w:noProof/>
                <w:webHidden/>
              </w:rPr>
              <w:instrText xml:space="preserve"> PAGEREF _Toc466577086 \h </w:instrText>
            </w:r>
            <w:r>
              <w:rPr>
                <w:noProof/>
                <w:webHidden/>
              </w:rPr>
            </w:r>
            <w:r>
              <w:rPr>
                <w:noProof/>
                <w:webHidden/>
              </w:rPr>
              <w:fldChar w:fldCharType="separate"/>
            </w:r>
            <w:r>
              <w:rPr>
                <w:noProof/>
                <w:webHidden/>
              </w:rPr>
              <w:t>14</w:t>
            </w:r>
            <w:r>
              <w:rPr>
                <w:noProof/>
                <w:webHidden/>
              </w:rPr>
              <w:fldChar w:fldCharType="end"/>
            </w:r>
          </w:hyperlink>
        </w:p>
        <w:p w14:paraId="280CFE67" w14:textId="6BDBE78E" w:rsidR="00371554" w:rsidRDefault="00371554">
          <w:pPr>
            <w:pStyle w:val="TOC1"/>
            <w:rPr>
              <w:rFonts w:asciiTheme="minorHAnsi" w:eastAsiaTheme="minorEastAsia" w:hAnsiTheme="minorHAnsi" w:cstheme="minorBidi"/>
              <w:b w:val="0"/>
              <w:noProof/>
              <w:sz w:val="22"/>
              <w:szCs w:val="22"/>
            </w:rPr>
          </w:pPr>
          <w:hyperlink w:anchor="_Toc466577087" w:history="1">
            <w:r w:rsidRPr="006B4AFB">
              <w:rPr>
                <w:rStyle w:val="Hyperlink"/>
              </w:rPr>
              <w:t>Chapter 6. Project Design</w:t>
            </w:r>
            <w:r>
              <w:rPr>
                <w:noProof/>
                <w:webHidden/>
              </w:rPr>
              <w:tab/>
            </w:r>
            <w:r>
              <w:rPr>
                <w:noProof/>
                <w:webHidden/>
              </w:rPr>
              <w:fldChar w:fldCharType="begin"/>
            </w:r>
            <w:r>
              <w:rPr>
                <w:noProof/>
                <w:webHidden/>
              </w:rPr>
              <w:instrText xml:space="preserve"> PAGEREF _Toc466577087 \h </w:instrText>
            </w:r>
            <w:r>
              <w:rPr>
                <w:noProof/>
                <w:webHidden/>
              </w:rPr>
            </w:r>
            <w:r>
              <w:rPr>
                <w:noProof/>
                <w:webHidden/>
              </w:rPr>
              <w:fldChar w:fldCharType="separate"/>
            </w:r>
            <w:r>
              <w:rPr>
                <w:noProof/>
                <w:webHidden/>
              </w:rPr>
              <w:t>15</w:t>
            </w:r>
            <w:r>
              <w:rPr>
                <w:noProof/>
                <w:webHidden/>
              </w:rPr>
              <w:fldChar w:fldCharType="end"/>
            </w:r>
          </w:hyperlink>
        </w:p>
        <w:p w14:paraId="15886BAB" w14:textId="12FA9451" w:rsidR="00371554" w:rsidRDefault="00371554">
          <w:pPr>
            <w:pStyle w:val="TOC1"/>
            <w:rPr>
              <w:rFonts w:asciiTheme="minorHAnsi" w:eastAsiaTheme="minorEastAsia" w:hAnsiTheme="minorHAnsi" w:cstheme="minorBidi"/>
              <w:b w:val="0"/>
              <w:noProof/>
              <w:sz w:val="22"/>
              <w:szCs w:val="22"/>
            </w:rPr>
          </w:pPr>
          <w:hyperlink w:anchor="_Toc466577088" w:history="1">
            <w:r w:rsidRPr="006B4AFB">
              <w:rPr>
                <w:rStyle w:val="Hyperlink"/>
              </w:rPr>
              <w:t>Chapter 7. QA, Performance, Deployment Plan</w:t>
            </w:r>
            <w:r>
              <w:rPr>
                <w:noProof/>
                <w:webHidden/>
              </w:rPr>
              <w:tab/>
            </w:r>
            <w:r>
              <w:rPr>
                <w:noProof/>
                <w:webHidden/>
              </w:rPr>
              <w:fldChar w:fldCharType="begin"/>
            </w:r>
            <w:r>
              <w:rPr>
                <w:noProof/>
                <w:webHidden/>
              </w:rPr>
              <w:instrText xml:space="preserve"> PAGEREF _Toc466577088 \h </w:instrText>
            </w:r>
            <w:r>
              <w:rPr>
                <w:noProof/>
                <w:webHidden/>
              </w:rPr>
            </w:r>
            <w:r>
              <w:rPr>
                <w:noProof/>
                <w:webHidden/>
              </w:rPr>
              <w:fldChar w:fldCharType="separate"/>
            </w:r>
            <w:r>
              <w:rPr>
                <w:noProof/>
                <w:webHidden/>
              </w:rPr>
              <w:t>16</w:t>
            </w:r>
            <w:r>
              <w:rPr>
                <w:noProof/>
                <w:webHidden/>
              </w:rPr>
              <w:fldChar w:fldCharType="end"/>
            </w:r>
          </w:hyperlink>
        </w:p>
        <w:p w14:paraId="2D974614" w14:textId="61E224FB" w:rsidR="00371554" w:rsidRDefault="00371554">
          <w:pPr>
            <w:pStyle w:val="TOC2"/>
            <w:rPr>
              <w:rFonts w:asciiTheme="minorHAnsi" w:eastAsiaTheme="minorEastAsia" w:hAnsiTheme="minorHAnsi" w:cstheme="minorBidi"/>
              <w:noProof/>
              <w:sz w:val="22"/>
              <w:szCs w:val="22"/>
            </w:rPr>
          </w:pPr>
          <w:hyperlink w:anchor="_Toc466577089" w:history="1">
            <w:r w:rsidRPr="006B4AFB">
              <w:rPr>
                <w:rStyle w:val="Hyperlink"/>
              </w:rPr>
              <w:t>7.1 Testing</w:t>
            </w:r>
            <w:r>
              <w:rPr>
                <w:noProof/>
                <w:webHidden/>
              </w:rPr>
              <w:tab/>
            </w:r>
            <w:r>
              <w:rPr>
                <w:noProof/>
                <w:webHidden/>
              </w:rPr>
              <w:fldChar w:fldCharType="begin"/>
            </w:r>
            <w:r>
              <w:rPr>
                <w:noProof/>
                <w:webHidden/>
              </w:rPr>
              <w:instrText xml:space="preserve"> PAGEREF _Toc466577089 \h </w:instrText>
            </w:r>
            <w:r>
              <w:rPr>
                <w:noProof/>
                <w:webHidden/>
              </w:rPr>
            </w:r>
            <w:r>
              <w:rPr>
                <w:noProof/>
                <w:webHidden/>
              </w:rPr>
              <w:fldChar w:fldCharType="separate"/>
            </w:r>
            <w:r>
              <w:rPr>
                <w:noProof/>
                <w:webHidden/>
              </w:rPr>
              <w:t>16</w:t>
            </w:r>
            <w:r>
              <w:rPr>
                <w:noProof/>
                <w:webHidden/>
              </w:rPr>
              <w:fldChar w:fldCharType="end"/>
            </w:r>
          </w:hyperlink>
        </w:p>
        <w:p w14:paraId="1F6847A2" w14:textId="1195E0D7" w:rsidR="00371554" w:rsidRDefault="00371554">
          <w:pPr>
            <w:pStyle w:val="TOC3"/>
            <w:rPr>
              <w:rFonts w:asciiTheme="minorHAnsi" w:eastAsiaTheme="minorEastAsia" w:hAnsiTheme="minorHAnsi" w:cstheme="minorBidi"/>
              <w:noProof/>
              <w:sz w:val="22"/>
              <w:szCs w:val="22"/>
            </w:rPr>
          </w:pPr>
          <w:hyperlink w:anchor="_Toc466577090" w:history="1">
            <w:r w:rsidRPr="006B4AFB">
              <w:rPr>
                <w:rStyle w:val="Hyperlink"/>
              </w:rPr>
              <w:t>Unit Testing</w:t>
            </w:r>
            <w:r>
              <w:rPr>
                <w:noProof/>
                <w:webHidden/>
              </w:rPr>
              <w:tab/>
            </w:r>
            <w:r>
              <w:rPr>
                <w:noProof/>
                <w:webHidden/>
              </w:rPr>
              <w:fldChar w:fldCharType="begin"/>
            </w:r>
            <w:r>
              <w:rPr>
                <w:noProof/>
                <w:webHidden/>
              </w:rPr>
              <w:instrText xml:space="preserve"> PAGEREF _Toc466577090 \h </w:instrText>
            </w:r>
            <w:r>
              <w:rPr>
                <w:noProof/>
                <w:webHidden/>
              </w:rPr>
            </w:r>
            <w:r>
              <w:rPr>
                <w:noProof/>
                <w:webHidden/>
              </w:rPr>
              <w:fldChar w:fldCharType="separate"/>
            </w:r>
            <w:r>
              <w:rPr>
                <w:noProof/>
                <w:webHidden/>
              </w:rPr>
              <w:t>16</w:t>
            </w:r>
            <w:r>
              <w:rPr>
                <w:noProof/>
                <w:webHidden/>
              </w:rPr>
              <w:fldChar w:fldCharType="end"/>
            </w:r>
          </w:hyperlink>
        </w:p>
        <w:p w14:paraId="7E90C792" w14:textId="65A17CB2" w:rsidR="00371554" w:rsidRDefault="00371554">
          <w:pPr>
            <w:pStyle w:val="TOC3"/>
            <w:rPr>
              <w:rFonts w:asciiTheme="minorHAnsi" w:eastAsiaTheme="minorEastAsia" w:hAnsiTheme="minorHAnsi" w:cstheme="minorBidi"/>
              <w:noProof/>
              <w:sz w:val="22"/>
              <w:szCs w:val="22"/>
            </w:rPr>
          </w:pPr>
          <w:hyperlink w:anchor="_Toc466577091" w:history="1">
            <w:r w:rsidRPr="006B4AFB">
              <w:rPr>
                <w:rStyle w:val="Hyperlink"/>
              </w:rPr>
              <w:t>Functional Testing</w:t>
            </w:r>
            <w:r>
              <w:rPr>
                <w:noProof/>
                <w:webHidden/>
              </w:rPr>
              <w:tab/>
            </w:r>
            <w:r>
              <w:rPr>
                <w:noProof/>
                <w:webHidden/>
              </w:rPr>
              <w:fldChar w:fldCharType="begin"/>
            </w:r>
            <w:r>
              <w:rPr>
                <w:noProof/>
                <w:webHidden/>
              </w:rPr>
              <w:instrText xml:space="preserve"> PAGEREF _Toc466577091 \h </w:instrText>
            </w:r>
            <w:r>
              <w:rPr>
                <w:noProof/>
                <w:webHidden/>
              </w:rPr>
            </w:r>
            <w:r>
              <w:rPr>
                <w:noProof/>
                <w:webHidden/>
              </w:rPr>
              <w:fldChar w:fldCharType="separate"/>
            </w:r>
            <w:r>
              <w:rPr>
                <w:noProof/>
                <w:webHidden/>
              </w:rPr>
              <w:t>17</w:t>
            </w:r>
            <w:r>
              <w:rPr>
                <w:noProof/>
                <w:webHidden/>
              </w:rPr>
              <w:fldChar w:fldCharType="end"/>
            </w:r>
          </w:hyperlink>
        </w:p>
        <w:p w14:paraId="13453550" w14:textId="3AC05C8C" w:rsidR="00371554" w:rsidRDefault="00371554">
          <w:pPr>
            <w:pStyle w:val="TOC3"/>
            <w:rPr>
              <w:rFonts w:asciiTheme="minorHAnsi" w:eastAsiaTheme="minorEastAsia" w:hAnsiTheme="minorHAnsi" w:cstheme="minorBidi"/>
              <w:noProof/>
              <w:sz w:val="22"/>
              <w:szCs w:val="22"/>
            </w:rPr>
          </w:pPr>
          <w:hyperlink w:anchor="_Toc466577092" w:history="1">
            <w:r w:rsidRPr="006B4AFB">
              <w:rPr>
                <w:rStyle w:val="Hyperlink"/>
              </w:rPr>
              <w:t>Integration Testing</w:t>
            </w:r>
            <w:r>
              <w:rPr>
                <w:noProof/>
                <w:webHidden/>
              </w:rPr>
              <w:tab/>
            </w:r>
            <w:r>
              <w:rPr>
                <w:noProof/>
                <w:webHidden/>
              </w:rPr>
              <w:fldChar w:fldCharType="begin"/>
            </w:r>
            <w:r>
              <w:rPr>
                <w:noProof/>
                <w:webHidden/>
              </w:rPr>
              <w:instrText xml:space="preserve"> PAGEREF _Toc466577092 \h </w:instrText>
            </w:r>
            <w:r>
              <w:rPr>
                <w:noProof/>
                <w:webHidden/>
              </w:rPr>
            </w:r>
            <w:r>
              <w:rPr>
                <w:noProof/>
                <w:webHidden/>
              </w:rPr>
              <w:fldChar w:fldCharType="separate"/>
            </w:r>
            <w:r>
              <w:rPr>
                <w:noProof/>
                <w:webHidden/>
              </w:rPr>
              <w:t>17</w:t>
            </w:r>
            <w:r>
              <w:rPr>
                <w:noProof/>
                <w:webHidden/>
              </w:rPr>
              <w:fldChar w:fldCharType="end"/>
            </w:r>
          </w:hyperlink>
        </w:p>
        <w:p w14:paraId="611AE88C" w14:textId="296BC458" w:rsidR="00371554" w:rsidRDefault="00371554">
          <w:pPr>
            <w:pStyle w:val="TOC3"/>
            <w:rPr>
              <w:rFonts w:asciiTheme="minorHAnsi" w:eastAsiaTheme="minorEastAsia" w:hAnsiTheme="minorHAnsi" w:cstheme="minorBidi"/>
              <w:noProof/>
              <w:sz w:val="22"/>
              <w:szCs w:val="22"/>
            </w:rPr>
          </w:pPr>
          <w:hyperlink w:anchor="_Toc466577093" w:history="1">
            <w:r w:rsidRPr="006B4AFB">
              <w:rPr>
                <w:rStyle w:val="Hyperlink"/>
              </w:rPr>
              <w:t>Performance and Stress Testing</w:t>
            </w:r>
            <w:r>
              <w:rPr>
                <w:noProof/>
                <w:webHidden/>
              </w:rPr>
              <w:tab/>
            </w:r>
            <w:r>
              <w:rPr>
                <w:noProof/>
                <w:webHidden/>
              </w:rPr>
              <w:fldChar w:fldCharType="begin"/>
            </w:r>
            <w:r>
              <w:rPr>
                <w:noProof/>
                <w:webHidden/>
              </w:rPr>
              <w:instrText xml:space="preserve"> PAGEREF _Toc466577093 \h </w:instrText>
            </w:r>
            <w:r>
              <w:rPr>
                <w:noProof/>
                <w:webHidden/>
              </w:rPr>
            </w:r>
            <w:r>
              <w:rPr>
                <w:noProof/>
                <w:webHidden/>
              </w:rPr>
              <w:fldChar w:fldCharType="separate"/>
            </w:r>
            <w:r>
              <w:rPr>
                <w:noProof/>
                <w:webHidden/>
              </w:rPr>
              <w:t>17</w:t>
            </w:r>
            <w:r>
              <w:rPr>
                <w:noProof/>
                <w:webHidden/>
              </w:rPr>
              <w:fldChar w:fldCharType="end"/>
            </w:r>
          </w:hyperlink>
        </w:p>
        <w:p w14:paraId="60581C52" w14:textId="2702F147" w:rsidR="00371554" w:rsidRDefault="00371554">
          <w:pPr>
            <w:pStyle w:val="TOC3"/>
            <w:rPr>
              <w:rFonts w:asciiTheme="minorHAnsi" w:eastAsiaTheme="minorEastAsia" w:hAnsiTheme="minorHAnsi" w:cstheme="minorBidi"/>
              <w:noProof/>
              <w:sz w:val="22"/>
              <w:szCs w:val="22"/>
            </w:rPr>
          </w:pPr>
          <w:hyperlink w:anchor="_Toc466577094" w:history="1">
            <w:r w:rsidRPr="006B4AFB">
              <w:rPr>
                <w:rStyle w:val="Hyperlink"/>
              </w:rPr>
              <w:t>Acceptance Testing</w:t>
            </w:r>
            <w:r>
              <w:rPr>
                <w:noProof/>
                <w:webHidden/>
              </w:rPr>
              <w:tab/>
            </w:r>
            <w:r>
              <w:rPr>
                <w:noProof/>
                <w:webHidden/>
              </w:rPr>
              <w:fldChar w:fldCharType="begin"/>
            </w:r>
            <w:r>
              <w:rPr>
                <w:noProof/>
                <w:webHidden/>
              </w:rPr>
              <w:instrText xml:space="preserve"> PAGEREF _Toc466577094 \h </w:instrText>
            </w:r>
            <w:r>
              <w:rPr>
                <w:noProof/>
                <w:webHidden/>
              </w:rPr>
            </w:r>
            <w:r>
              <w:rPr>
                <w:noProof/>
                <w:webHidden/>
              </w:rPr>
              <w:fldChar w:fldCharType="separate"/>
            </w:r>
            <w:r>
              <w:rPr>
                <w:noProof/>
                <w:webHidden/>
              </w:rPr>
              <w:t>17</w:t>
            </w:r>
            <w:r>
              <w:rPr>
                <w:noProof/>
                <w:webHidden/>
              </w:rPr>
              <w:fldChar w:fldCharType="end"/>
            </w:r>
          </w:hyperlink>
        </w:p>
        <w:p w14:paraId="2F437159" w14:textId="610F0214" w:rsidR="00371554" w:rsidRDefault="00371554">
          <w:pPr>
            <w:pStyle w:val="TOC3"/>
            <w:rPr>
              <w:rFonts w:asciiTheme="minorHAnsi" w:eastAsiaTheme="minorEastAsia" w:hAnsiTheme="minorHAnsi" w:cstheme="minorBidi"/>
              <w:noProof/>
              <w:sz w:val="22"/>
              <w:szCs w:val="22"/>
            </w:rPr>
          </w:pPr>
          <w:hyperlink w:anchor="_Toc466577095" w:history="1">
            <w:r w:rsidRPr="006B4AFB">
              <w:rPr>
                <w:rStyle w:val="Hyperlink"/>
              </w:rPr>
              <w:t>Issue Tracking</w:t>
            </w:r>
            <w:r>
              <w:rPr>
                <w:noProof/>
                <w:webHidden/>
              </w:rPr>
              <w:tab/>
            </w:r>
            <w:r>
              <w:rPr>
                <w:noProof/>
                <w:webHidden/>
              </w:rPr>
              <w:fldChar w:fldCharType="begin"/>
            </w:r>
            <w:r>
              <w:rPr>
                <w:noProof/>
                <w:webHidden/>
              </w:rPr>
              <w:instrText xml:space="preserve"> PAGEREF _Toc466577095 \h </w:instrText>
            </w:r>
            <w:r>
              <w:rPr>
                <w:noProof/>
                <w:webHidden/>
              </w:rPr>
            </w:r>
            <w:r>
              <w:rPr>
                <w:noProof/>
                <w:webHidden/>
              </w:rPr>
              <w:fldChar w:fldCharType="separate"/>
            </w:r>
            <w:r>
              <w:rPr>
                <w:noProof/>
                <w:webHidden/>
              </w:rPr>
              <w:t>18</w:t>
            </w:r>
            <w:r>
              <w:rPr>
                <w:noProof/>
                <w:webHidden/>
              </w:rPr>
              <w:fldChar w:fldCharType="end"/>
            </w:r>
          </w:hyperlink>
        </w:p>
        <w:p w14:paraId="49602AF7" w14:textId="4061304D" w:rsidR="00371554" w:rsidRDefault="00371554">
          <w:pPr>
            <w:pStyle w:val="TOC3"/>
            <w:rPr>
              <w:rFonts w:asciiTheme="minorHAnsi" w:eastAsiaTheme="minorEastAsia" w:hAnsiTheme="minorHAnsi" w:cstheme="minorBidi"/>
              <w:noProof/>
              <w:sz w:val="22"/>
              <w:szCs w:val="22"/>
            </w:rPr>
          </w:pPr>
          <w:hyperlink w:anchor="_Toc466577096" w:history="1">
            <w:r w:rsidRPr="006B4AFB">
              <w:rPr>
                <w:rStyle w:val="Hyperlink"/>
              </w:rPr>
              <w:t>Testing Schedule</w:t>
            </w:r>
            <w:r>
              <w:rPr>
                <w:noProof/>
                <w:webHidden/>
              </w:rPr>
              <w:tab/>
            </w:r>
            <w:r>
              <w:rPr>
                <w:noProof/>
                <w:webHidden/>
              </w:rPr>
              <w:fldChar w:fldCharType="begin"/>
            </w:r>
            <w:r>
              <w:rPr>
                <w:noProof/>
                <w:webHidden/>
              </w:rPr>
              <w:instrText xml:space="preserve"> PAGEREF _Toc466577096 \h </w:instrText>
            </w:r>
            <w:r>
              <w:rPr>
                <w:noProof/>
                <w:webHidden/>
              </w:rPr>
            </w:r>
            <w:r>
              <w:rPr>
                <w:noProof/>
                <w:webHidden/>
              </w:rPr>
              <w:fldChar w:fldCharType="separate"/>
            </w:r>
            <w:r>
              <w:rPr>
                <w:noProof/>
                <w:webHidden/>
              </w:rPr>
              <w:t>18</w:t>
            </w:r>
            <w:r>
              <w:rPr>
                <w:noProof/>
                <w:webHidden/>
              </w:rPr>
              <w:fldChar w:fldCharType="end"/>
            </w:r>
          </w:hyperlink>
        </w:p>
        <w:p w14:paraId="095D1216" w14:textId="3C2941E7" w:rsidR="00371554" w:rsidRDefault="00371554">
          <w:pPr>
            <w:pStyle w:val="TOC2"/>
            <w:rPr>
              <w:rFonts w:asciiTheme="minorHAnsi" w:eastAsiaTheme="minorEastAsia" w:hAnsiTheme="minorHAnsi" w:cstheme="minorBidi"/>
              <w:noProof/>
              <w:sz w:val="22"/>
              <w:szCs w:val="22"/>
            </w:rPr>
          </w:pPr>
          <w:hyperlink w:anchor="_Toc466577097" w:history="1">
            <w:r w:rsidRPr="006B4AFB">
              <w:rPr>
                <w:rStyle w:val="Hyperlink"/>
              </w:rPr>
              <w:t>7.2 Deployment Plan</w:t>
            </w:r>
            <w:r>
              <w:rPr>
                <w:noProof/>
                <w:webHidden/>
              </w:rPr>
              <w:tab/>
            </w:r>
            <w:r>
              <w:rPr>
                <w:noProof/>
                <w:webHidden/>
              </w:rPr>
              <w:fldChar w:fldCharType="begin"/>
            </w:r>
            <w:r>
              <w:rPr>
                <w:noProof/>
                <w:webHidden/>
              </w:rPr>
              <w:instrText xml:space="preserve"> PAGEREF _Toc466577097 \h </w:instrText>
            </w:r>
            <w:r>
              <w:rPr>
                <w:noProof/>
                <w:webHidden/>
              </w:rPr>
            </w:r>
            <w:r>
              <w:rPr>
                <w:noProof/>
                <w:webHidden/>
              </w:rPr>
              <w:fldChar w:fldCharType="separate"/>
            </w:r>
            <w:r>
              <w:rPr>
                <w:noProof/>
                <w:webHidden/>
              </w:rPr>
              <w:t>19</w:t>
            </w:r>
            <w:r>
              <w:rPr>
                <w:noProof/>
                <w:webHidden/>
              </w:rPr>
              <w:fldChar w:fldCharType="end"/>
            </w:r>
          </w:hyperlink>
        </w:p>
        <w:p w14:paraId="528B8CFD" w14:textId="485CFFB2" w:rsidR="00371554" w:rsidRDefault="00371554">
          <w:pPr>
            <w:pStyle w:val="TOC1"/>
            <w:rPr>
              <w:rFonts w:asciiTheme="minorHAnsi" w:eastAsiaTheme="minorEastAsia" w:hAnsiTheme="minorHAnsi" w:cstheme="minorBidi"/>
              <w:b w:val="0"/>
              <w:noProof/>
              <w:sz w:val="22"/>
              <w:szCs w:val="22"/>
            </w:rPr>
          </w:pPr>
          <w:hyperlink w:anchor="_Toc466577098" w:history="1">
            <w:r w:rsidRPr="006B4AFB">
              <w:rPr>
                <w:rStyle w:val="Hyperlink"/>
              </w:rPr>
              <w:t>Chapter 8. Implementation Plan and Progress</w:t>
            </w:r>
            <w:r>
              <w:rPr>
                <w:noProof/>
                <w:webHidden/>
              </w:rPr>
              <w:tab/>
            </w:r>
            <w:r>
              <w:rPr>
                <w:noProof/>
                <w:webHidden/>
              </w:rPr>
              <w:fldChar w:fldCharType="begin"/>
            </w:r>
            <w:r>
              <w:rPr>
                <w:noProof/>
                <w:webHidden/>
              </w:rPr>
              <w:instrText xml:space="preserve"> PAGEREF _Toc466577098 \h </w:instrText>
            </w:r>
            <w:r>
              <w:rPr>
                <w:noProof/>
                <w:webHidden/>
              </w:rPr>
            </w:r>
            <w:r>
              <w:rPr>
                <w:noProof/>
                <w:webHidden/>
              </w:rPr>
              <w:fldChar w:fldCharType="separate"/>
            </w:r>
            <w:r>
              <w:rPr>
                <w:noProof/>
                <w:webHidden/>
              </w:rPr>
              <w:t>20</w:t>
            </w:r>
            <w:r>
              <w:rPr>
                <w:noProof/>
                <w:webHidden/>
              </w:rPr>
              <w:fldChar w:fldCharType="end"/>
            </w:r>
          </w:hyperlink>
        </w:p>
        <w:p w14:paraId="4EACAC30" w14:textId="5FDEF71D" w:rsidR="00371554" w:rsidRDefault="00371554">
          <w:pPr>
            <w:pStyle w:val="TOC1"/>
            <w:rPr>
              <w:rFonts w:asciiTheme="minorHAnsi" w:eastAsiaTheme="minorEastAsia" w:hAnsiTheme="minorHAnsi" w:cstheme="minorBidi"/>
              <w:b w:val="0"/>
              <w:noProof/>
              <w:sz w:val="22"/>
              <w:szCs w:val="22"/>
            </w:rPr>
          </w:pPr>
          <w:hyperlink w:anchor="_Toc466577099" w:history="1">
            <w:r w:rsidRPr="006B4AFB">
              <w:rPr>
                <w:rStyle w:val="Hyperlink"/>
              </w:rPr>
              <w:t>Chapter 9. Project Schedule</w:t>
            </w:r>
            <w:r>
              <w:rPr>
                <w:noProof/>
                <w:webHidden/>
              </w:rPr>
              <w:tab/>
            </w:r>
            <w:r>
              <w:rPr>
                <w:noProof/>
                <w:webHidden/>
              </w:rPr>
              <w:fldChar w:fldCharType="begin"/>
            </w:r>
            <w:r>
              <w:rPr>
                <w:noProof/>
                <w:webHidden/>
              </w:rPr>
              <w:instrText xml:space="preserve"> PAGEREF _Toc466577099 \h </w:instrText>
            </w:r>
            <w:r>
              <w:rPr>
                <w:noProof/>
                <w:webHidden/>
              </w:rPr>
            </w:r>
            <w:r>
              <w:rPr>
                <w:noProof/>
                <w:webHidden/>
              </w:rPr>
              <w:fldChar w:fldCharType="separate"/>
            </w:r>
            <w:r>
              <w:rPr>
                <w:noProof/>
                <w:webHidden/>
              </w:rPr>
              <w:t>23</w:t>
            </w:r>
            <w:r>
              <w:rPr>
                <w:noProof/>
                <w:webHidden/>
              </w:rPr>
              <w:fldChar w:fldCharType="end"/>
            </w:r>
          </w:hyperlink>
        </w:p>
        <w:p w14:paraId="515684F4" w14:textId="23E85133" w:rsidR="00371554" w:rsidRDefault="00371554">
          <w:pPr>
            <w:pStyle w:val="TOC1"/>
            <w:rPr>
              <w:rFonts w:asciiTheme="minorHAnsi" w:eastAsiaTheme="minorEastAsia" w:hAnsiTheme="minorHAnsi" w:cstheme="minorBidi"/>
              <w:b w:val="0"/>
              <w:noProof/>
              <w:sz w:val="22"/>
              <w:szCs w:val="22"/>
            </w:rPr>
          </w:pPr>
          <w:hyperlink w:anchor="_Toc466577100" w:history="1">
            <w:r w:rsidRPr="006B4AFB">
              <w:rPr>
                <w:rStyle w:val="Hyperlink"/>
              </w:rPr>
              <w:t>Chapter 10.</w:t>
            </w:r>
            <w:r>
              <w:rPr>
                <w:noProof/>
                <w:webHidden/>
              </w:rPr>
              <w:tab/>
            </w:r>
            <w:r>
              <w:rPr>
                <w:noProof/>
                <w:webHidden/>
              </w:rPr>
              <w:fldChar w:fldCharType="begin"/>
            </w:r>
            <w:r>
              <w:rPr>
                <w:noProof/>
                <w:webHidden/>
              </w:rPr>
              <w:instrText xml:space="preserve"> PAGEREF _Toc466577100 \h </w:instrText>
            </w:r>
            <w:r>
              <w:rPr>
                <w:noProof/>
                <w:webHidden/>
              </w:rPr>
            </w:r>
            <w:r>
              <w:rPr>
                <w:noProof/>
                <w:webHidden/>
              </w:rPr>
              <w:fldChar w:fldCharType="separate"/>
            </w:r>
            <w:r>
              <w:rPr>
                <w:noProof/>
                <w:webHidden/>
              </w:rPr>
              <w:t>24</w:t>
            </w:r>
            <w:r>
              <w:rPr>
                <w:noProof/>
                <w:webHidden/>
              </w:rPr>
              <w:fldChar w:fldCharType="end"/>
            </w:r>
          </w:hyperlink>
        </w:p>
        <w:p w14:paraId="7F376478" w14:textId="6E2C4FEC" w:rsidR="00371554" w:rsidRDefault="00371554">
          <w:pPr>
            <w:pStyle w:val="TOC1"/>
            <w:rPr>
              <w:rFonts w:asciiTheme="minorHAnsi" w:eastAsiaTheme="minorEastAsia" w:hAnsiTheme="minorHAnsi" w:cstheme="minorBidi"/>
              <w:b w:val="0"/>
              <w:noProof/>
              <w:sz w:val="22"/>
              <w:szCs w:val="22"/>
            </w:rPr>
          </w:pPr>
          <w:hyperlink w:anchor="_Toc466577101" w:history="1">
            <w:r w:rsidRPr="006B4AFB">
              <w:rPr>
                <w:rStyle w:val="Hyperlink"/>
              </w:rPr>
              <w:t>Chapter 11.</w:t>
            </w:r>
            <w:r>
              <w:rPr>
                <w:noProof/>
                <w:webHidden/>
              </w:rPr>
              <w:tab/>
            </w:r>
            <w:r>
              <w:rPr>
                <w:noProof/>
                <w:webHidden/>
              </w:rPr>
              <w:fldChar w:fldCharType="begin"/>
            </w:r>
            <w:r>
              <w:rPr>
                <w:noProof/>
                <w:webHidden/>
              </w:rPr>
              <w:instrText xml:space="preserve"> PAGEREF _Toc466577101 \h </w:instrText>
            </w:r>
            <w:r>
              <w:rPr>
                <w:noProof/>
                <w:webHidden/>
              </w:rPr>
            </w:r>
            <w:r>
              <w:rPr>
                <w:noProof/>
                <w:webHidden/>
              </w:rPr>
              <w:fldChar w:fldCharType="separate"/>
            </w:r>
            <w:r>
              <w:rPr>
                <w:noProof/>
                <w:webHidden/>
              </w:rPr>
              <w:t>25</w:t>
            </w:r>
            <w:r>
              <w:rPr>
                <w:noProof/>
                <w:webHidden/>
              </w:rPr>
              <w:fldChar w:fldCharType="end"/>
            </w:r>
          </w:hyperlink>
        </w:p>
        <w:p w14:paraId="49C666A1" w14:textId="10AC8998" w:rsidR="0020446F" w:rsidRDefault="0020446F">
          <w:r>
            <w:rPr>
              <w:b/>
              <w:bCs/>
              <w:noProof/>
            </w:rPr>
            <w:fldChar w:fldCharType="end"/>
          </w:r>
        </w:p>
      </w:sdtContent>
    </w:sdt>
    <w:p w14:paraId="456432CF" w14:textId="1E63003C" w:rsidR="007E648B" w:rsidRDefault="007E648B" w:rsidP="007E648B">
      <w:pPr>
        <w:pStyle w:val="Heading1"/>
        <w:numPr>
          <w:ilvl w:val="0"/>
          <w:numId w:val="0"/>
        </w:numPr>
      </w:pPr>
      <w:bookmarkStart w:id="0" w:name="_Toc466577062"/>
      <w:r>
        <w:lastRenderedPageBreak/>
        <w:t>List of Tables</w:t>
      </w:r>
      <w:bookmarkEnd w:id="0"/>
    </w:p>
    <w:p w14:paraId="31476966" w14:textId="4DD393A4"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6120020" w:history="1">
        <w:r w:rsidRPr="009B3BF3">
          <w:rPr>
            <w:rStyle w:val="Hyperlink"/>
          </w:rPr>
          <w:t>Tabl</w:t>
        </w:r>
        <w:bookmarkStart w:id="1" w:name="_GoBack"/>
        <w:bookmarkEnd w:id="1"/>
        <w:r w:rsidRPr="009B3BF3">
          <w:rPr>
            <w:rStyle w:val="Hyperlink"/>
          </w:rPr>
          <w:t>e 1. Project Im</w:t>
        </w:r>
        <w:r w:rsidRPr="009B3BF3">
          <w:rPr>
            <w:rStyle w:val="Hyperlink"/>
          </w:rPr>
          <w:t>p</w:t>
        </w:r>
        <w:r w:rsidRPr="009B3BF3">
          <w:rPr>
            <w:rStyle w:val="Hyperlink"/>
          </w:rPr>
          <w:t>lementation</w:t>
        </w:r>
        <w:r>
          <w:rPr>
            <w:noProof/>
            <w:webHidden/>
          </w:rPr>
          <w:tab/>
        </w:r>
        <w:r>
          <w:rPr>
            <w:noProof/>
            <w:webHidden/>
          </w:rPr>
          <w:fldChar w:fldCharType="begin"/>
        </w:r>
        <w:r>
          <w:rPr>
            <w:noProof/>
            <w:webHidden/>
          </w:rPr>
          <w:instrText xml:space="preserve"> PAGEREF _Toc466120020 \h </w:instrText>
        </w:r>
        <w:r>
          <w:rPr>
            <w:noProof/>
            <w:webHidden/>
          </w:rPr>
        </w:r>
        <w:r>
          <w:rPr>
            <w:noProof/>
            <w:webHidden/>
          </w:rPr>
          <w:fldChar w:fldCharType="separate"/>
        </w:r>
        <w:r w:rsidR="00521283">
          <w:rPr>
            <w:noProof/>
            <w:webHidden/>
          </w:rPr>
          <w:t>22</w:t>
        </w:r>
        <w:r>
          <w:rPr>
            <w:noProof/>
            <w:webHidden/>
          </w:rPr>
          <w:fldChar w:fldCharType="end"/>
        </w:r>
      </w:hyperlink>
    </w:p>
    <w:p w14:paraId="1BA348CC" w14:textId="03B68575" w:rsidR="007E648B" w:rsidRDefault="009F6AE9">
      <w:pPr>
        <w:pStyle w:val="TableofFigures"/>
        <w:rPr>
          <w:noProof/>
        </w:rPr>
      </w:pPr>
      <w:hyperlink w:anchor="_Toc466120021" w:history="1">
        <w:r w:rsidR="007E648B" w:rsidRPr="009B3BF3">
          <w:rPr>
            <w:rStyle w:val="Hyperlink"/>
          </w:rPr>
          <w:t>Table 2. Project Task Assignment and Tracking</w:t>
        </w:r>
        <w:r w:rsidR="007E648B">
          <w:rPr>
            <w:noProof/>
            <w:webHidden/>
          </w:rPr>
          <w:tab/>
        </w:r>
        <w:r w:rsidR="007E648B">
          <w:rPr>
            <w:noProof/>
            <w:webHidden/>
          </w:rPr>
          <w:fldChar w:fldCharType="begin"/>
        </w:r>
        <w:r w:rsidR="007E648B">
          <w:rPr>
            <w:noProof/>
            <w:webHidden/>
          </w:rPr>
          <w:instrText xml:space="preserve"> PAGEREF _Toc466120021 \h </w:instrText>
        </w:r>
        <w:r w:rsidR="007E648B">
          <w:rPr>
            <w:noProof/>
            <w:webHidden/>
          </w:rPr>
        </w:r>
        <w:r w:rsidR="007E648B">
          <w:rPr>
            <w:noProof/>
            <w:webHidden/>
          </w:rPr>
          <w:fldChar w:fldCharType="separate"/>
        </w:r>
        <w:r w:rsidR="00521283">
          <w:rPr>
            <w:noProof/>
            <w:webHidden/>
          </w:rPr>
          <w:t>23</w:t>
        </w:r>
        <w:r w:rsidR="007E648B">
          <w:rPr>
            <w:noProof/>
            <w:webHidden/>
          </w:rPr>
          <w:fldChar w:fldCharType="end"/>
        </w:r>
      </w:hyperlink>
    </w:p>
    <w:p w14:paraId="4A3A5994" w14:textId="77777777" w:rsidR="00787293" w:rsidRPr="00787293" w:rsidRDefault="00787293" w:rsidP="00787293">
      <w:pPr>
        <w:rPr>
          <w:noProof/>
        </w:rPr>
      </w:pPr>
    </w:p>
    <w:p w14:paraId="5FA1B85E" w14:textId="77777777" w:rsidR="00787293" w:rsidRPr="00787293" w:rsidRDefault="00787293" w:rsidP="00787293">
      <w:pPr>
        <w:rPr>
          <w:rFonts w:eastAsiaTheme="minorEastAsia"/>
          <w:noProof/>
        </w:rPr>
      </w:pPr>
    </w:p>
    <w:p w14:paraId="024FBB98" w14:textId="5427915C" w:rsidR="007E648B" w:rsidRDefault="007E648B" w:rsidP="007E648B">
      <w:pPr>
        <w:pStyle w:val="IndentedParagraph"/>
        <w:jc w:val="left"/>
      </w:pPr>
      <w:r>
        <w:fldChar w:fldCharType="end"/>
      </w:r>
    </w:p>
    <w:p w14:paraId="3EEE4057" w14:textId="7325421C" w:rsidR="007E648B" w:rsidRPr="007E648B" w:rsidRDefault="007E648B" w:rsidP="007E648B">
      <w:pPr>
        <w:pStyle w:val="Heading1"/>
        <w:numPr>
          <w:ilvl w:val="0"/>
          <w:numId w:val="0"/>
        </w:numPr>
      </w:pPr>
      <w:bookmarkStart w:id="2" w:name="_Toc466577063"/>
      <w:r>
        <w:lastRenderedPageBreak/>
        <w:t>List of Figures</w:t>
      </w:r>
      <w:bookmarkEnd w:id="2"/>
    </w:p>
    <w:p w14:paraId="4F55E662" w14:textId="689896EE" w:rsidR="002C53D5" w:rsidRDefault="007E648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66575665" w:history="1">
        <w:r w:rsidR="002C53D5" w:rsidRPr="005C4588">
          <w:rPr>
            <w:rStyle w:val="Hyperlink"/>
          </w:rPr>
          <w:t>Figure 1. System Block Diagram</w:t>
        </w:r>
        <w:r w:rsidR="002C53D5">
          <w:rPr>
            <w:noProof/>
            <w:webHidden/>
          </w:rPr>
          <w:tab/>
        </w:r>
        <w:r w:rsidR="002C53D5">
          <w:rPr>
            <w:noProof/>
            <w:webHidden/>
          </w:rPr>
          <w:fldChar w:fldCharType="begin"/>
        </w:r>
        <w:r w:rsidR="002C53D5">
          <w:rPr>
            <w:noProof/>
            <w:webHidden/>
          </w:rPr>
          <w:instrText xml:space="preserve"> PAGEREF _Toc466575665 \h </w:instrText>
        </w:r>
        <w:r w:rsidR="002C53D5">
          <w:rPr>
            <w:noProof/>
            <w:webHidden/>
          </w:rPr>
        </w:r>
        <w:r w:rsidR="002C53D5">
          <w:rPr>
            <w:noProof/>
            <w:webHidden/>
          </w:rPr>
          <w:fldChar w:fldCharType="separate"/>
        </w:r>
        <w:r w:rsidR="002C53D5">
          <w:rPr>
            <w:noProof/>
            <w:webHidden/>
          </w:rPr>
          <w:t>12</w:t>
        </w:r>
        <w:r w:rsidR="002C53D5">
          <w:rPr>
            <w:noProof/>
            <w:webHidden/>
          </w:rPr>
          <w:fldChar w:fldCharType="end"/>
        </w:r>
      </w:hyperlink>
    </w:p>
    <w:p w14:paraId="2D741ABD" w14:textId="142D928A" w:rsidR="002C53D5" w:rsidRDefault="002C53D5">
      <w:pPr>
        <w:pStyle w:val="TableofFigures"/>
        <w:rPr>
          <w:rFonts w:asciiTheme="minorHAnsi" w:eastAsiaTheme="minorEastAsia" w:hAnsiTheme="minorHAnsi" w:cstheme="minorBidi"/>
          <w:noProof/>
          <w:sz w:val="22"/>
          <w:szCs w:val="22"/>
        </w:rPr>
      </w:pPr>
      <w:hyperlink w:anchor="_Toc466575666" w:history="1">
        <w:r w:rsidRPr="005C4588">
          <w:rPr>
            <w:rStyle w:val="Hyperlink"/>
          </w:rPr>
          <w:t>Figure 2. TK1 Embedded Board Top View</w:t>
        </w:r>
        <w:r>
          <w:rPr>
            <w:noProof/>
            <w:webHidden/>
          </w:rPr>
          <w:tab/>
        </w:r>
        <w:r>
          <w:rPr>
            <w:noProof/>
            <w:webHidden/>
          </w:rPr>
          <w:fldChar w:fldCharType="begin"/>
        </w:r>
        <w:r>
          <w:rPr>
            <w:noProof/>
            <w:webHidden/>
          </w:rPr>
          <w:instrText xml:space="preserve"> PAGEREF _Toc466575666 \h </w:instrText>
        </w:r>
        <w:r>
          <w:rPr>
            <w:noProof/>
            <w:webHidden/>
          </w:rPr>
        </w:r>
        <w:r>
          <w:rPr>
            <w:noProof/>
            <w:webHidden/>
          </w:rPr>
          <w:fldChar w:fldCharType="separate"/>
        </w:r>
        <w:r>
          <w:rPr>
            <w:noProof/>
            <w:webHidden/>
          </w:rPr>
          <w:t>13</w:t>
        </w:r>
        <w:r>
          <w:rPr>
            <w:noProof/>
            <w:webHidden/>
          </w:rPr>
          <w:fldChar w:fldCharType="end"/>
        </w:r>
      </w:hyperlink>
    </w:p>
    <w:p w14:paraId="5A329608" w14:textId="7078E495" w:rsidR="002C53D5" w:rsidRDefault="002C53D5">
      <w:pPr>
        <w:pStyle w:val="TableofFigures"/>
        <w:rPr>
          <w:rFonts w:asciiTheme="minorHAnsi" w:eastAsiaTheme="minorEastAsia" w:hAnsiTheme="minorHAnsi" w:cstheme="minorBidi"/>
          <w:noProof/>
          <w:sz w:val="22"/>
          <w:szCs w:val="22"/>
        </w:rPr>
      </w:pPr>
      <w:hyperlink w:anchor="_Toc466575667" w:history="1">
        <w:r w:rsidRPr="005C4588">
          <w:rPr>
            <w:rStyle w:val="Hyperlink"/>
          </w:rPr>
          <w:t>Figure 3. TK1 Architecture and USB Camera</w:t>
        </w:r>
        <w:r>
          <w:rPr>
            <w:noProof/>
            <w:webHidden/>
          </w:rPr>
          <w:tab/>
        </w:r>
        <w:r>
          <w:rPr>
            <w:noProof/>
            <w:webHidden/>
          </w:rPr>
          <w:fldChar w:fldCharType="begin"/>
        </w:r>
        <w:r>
          <w:rPr>
            <w:noProof/>
            <w:webHidden/>
          </w:rPr>
          <w:instrText xml:space="preserve"> PAGEREF _Toc466575667 \h </w:instrText>
        </w:r>
        <w:r>
          <w:rPr>
            <w:noProof/>
            <w:webHidden/>
          </w:rPr>
        </w:r>
        <w:r>
          <w:rPr>
            <w:noProof/>
            <w:webHidden/>
          </w:rPr>
          <w:fldChar w:fldCharType="separate"/>
        </w:r>
        <w:r>
          <w:rPr>
            <w:noProof/>
            <w:webHidden/>
          </w:rPr>
          <w:t>13</w:t>
        </w:r>
        <w:r>
          <w:rPr>
            <w:noProof/>
            <w:webHidden/>
          </w:rPr>
          <w:fldChar w:fldCharType="end"/>
        </w:r>
      </w:hyperlink>
    </w:p>
    <w:p w14:paraId="3EBF010A" w14:textId="34F8FEDB" w:rsidR="007E648B" w:rsidRDefault="007E648B">
      <w:pPr>
        <w:spacing w:line="240" w:lineRule="auto"/>
        <w:rPr>
          <w:b/>
          <w:sz w:val="28"/>
        </w:rPr>
      </w:pPr>
      <w:r>
        <w:fldChar w:fldCharType="end"/>
      </w:r>
      <w:r>
        <w:br w:type="page"/>
      </w:r>
    </w:p>
    <w:p w14:paraId="5C616DE6" w14:textId="2FFE02D2" w:rsidR="003557F7" w:rsidRDefault="00363BE5" w:rsidP="007E648B">
      <w:pPr>
        <w:pStyle w:val="Heading1"/>
        <w:numPr>
          <w:ilvl w:val="0"/>
          <w:numId w:val="43"/>
        </w:numPr>
        <w:jc w:val="center"/>
      </w:pPr>
      <w:bookmarkStart w:id="3" w:name="_Toc466577064"/>
      <w:r>
        <w:lastRenderedPageBreak/>
        <w:t xml:space="preserve">Literature </w:t>
      </w:r>
      <w:r w:rsidR="00325089" w:rsidRPr="004004D7">
        <w:t>Search, State of the Art</w:t>
      </w:r>
      <w:bookmarkEnd w:id="3"/>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4" w:name="_Toc466577065"/>
      <w:r>
        <w:t xml:space="preserve">1.1. </w:t>
      </w:r>
      <w:r w:rsidR="004555E4" w:rsidRPr="002A2F3C">
        <w:t>Literature Search</w:t>
      </w:r>
      <w:bookmarkEnd w:id="4"/>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1ABD9BB9" w:rsidR="004555E4" w:rsidRDefault="004555E4" w:rsidP="003E30C7">
      <w:pPr>
        <w:spacing w:line="240" w:lineRule="auto"/>
        <w:ind w:firstLine="720"/>
        <w:jc w:val="both"/>
        <w:rPr>
          <w:szCs w:val="24"/>
        </w:rPr>
      </w:pPr>
      <w:r>
        <w:rPr>
          <w:szCs w:val="24"/>
        </w:rPr>
        <w:t>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reflect back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r w:rsidR="008C4239">
        <w:t>Sansoni, Trebeschi</w:t>
      </w:r>
      <w:r w:rsidR="008C4239" w:rsidRPr="008C4239">
        <w:t>, &amp; Docchio</w:t>
      </w:r>
      <w:r w:rsidR="00622109">
        <w:t>, 2009</w:t>
      </w:r>
      <w:r w:rsidR="00622109">
        <w:rPr>
          <w:szCs w:val="24"/>
        </w:rPr>
        <w:t>).</w:t>
      </w:r>
      <w:r>
        <w:rPr>
          <w:szCs w:val="24"/>
        </w:rPr>
        <w:t xml:space="preserve"> In this section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similar to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lastRenderedPageBreak/>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3E30C7">
      <w:pPr>
        <w:pStyle w:val="Heading2"/>
        <w:keepLines/>
        <w:numPr>
          <w:ilvl w:val="1"/>
          <w:numId w:val="18"/>
        </w:numPr>
        <w:spacing w:line="240" w:lineRule="auto"/>
      </w:pPr>
      <w:bookmarkStart w:id="5" w:name="_Toc466577066"/>
      <w:r>
        <w:t xml:space="preserve">1.2. </w:t>
      </w:r>
      <w:r w:rsidR="004555E4">
        <w:t>State-of-the-Art Summary</w:t>
      </w:r>
      <w:bookmarkEnd w:id="5"/>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387A02FB" w14:textId="28A2C7E3" w:rsidR="004555E4"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p>
    <w:p w14:paraId="07DB2436" w14:textId="7ABA297D" w:rsidR="008F6533" w:rsidRDefault="008F6533" w:rsidP="003E30C7">
      <w:pPr>
        <w:spacing w:line="240" w:lineRule="auto"/>
        <w:ind w:firstLine="720"/>
        <w:jc w:val="both"/>
        <w:rPr>
          <w:szCs w:val="24"/>
        </w:rPr>
      </w:pPr>
    </w:p>
    <w:p w14:paraId="52D69466" w14:textId="711386F7" w:rsidR="008F6533" w:rsidRDefault="008F6533" w:rsidP="003E30C7">
      <w:pPr>
        <w:spacing w:line="240" w:lineRule="auto"/>
        <w:ind w:firstLine="720"/>
        <w:jc w:val="both"/>
        <w:rPr>
          <w:szCs w:val="24"/>
        </w:rPr>
      </w:pPr>
    </w:p>
    <w:p w14:paraId="152DA9FE" w14:textId="3CFB3D4B" w:rsidR="008F6533" w:rsidRDefault="008F6533" w:rsidP="003E30C7">
      <w:pPr>
        <w:spacing w:line="240" w:lineRule="auto"/>
        <w:ind w:firstLine="720"/>
        <w:jc w:val="both"/>
        <w:rPr>
          <w:szCs w:val="24"/>
        </w:rPr>
      </w:pPr>
    </w:p>
    <w:p w14:paraId="0D6B3034" w14:textId="369AC5F9" w:rsidR="00BC5087" w:rsidRDefault="00BC5087" w:rsidP="003E30C7">
      <w:pPr>
        <w:spacing w:line="240" w:lineRule="auto"/>
        <w:ind w:firstLine="720"/>
        <w:jc w:val="both"/>
        <w:rPr>
          <w:szCs w:val="24"/>
        </w:rPr>
      </w:pPr>
    </w:p>
    <w:p w14:paraId="6AA9B441" w14:textId="6F299D68" w:rsidR="00BC5087" w:rsidRDefault="00BC5087" w:rsidP="003E30C7">
      <w:pPr>
        <w:spacing w:line="240" w:lineRule="auto"/>
        <w:ind w:firstLine="720"/>
        <w:jc w:val="both"/>
        <w:rPr>
          <w:szCs w:val="24"/>
        </w:rPr>
      </w:pPr>
    </w:p>
    <w:p w14:paraId="2A887FBD" w14:textId="05CC1291" w:rsidR="00BC5087" w:rsidRDefault="00BC5087" w:rsidP="003E30C7">
      <w:pPr>
        <w:spacing w:line="240" w:lineRule="auto"/>
        <w:ind w:firstLine="720"/>
        <w:jc w:val="both"/>
        <w:rPr>
          <w:szCs w:val="24"/>
        </w:rPr>
      </w:pPr>
    </w:p>
    <w:p w14:paraId="00F0F921" w14:textId="77777777" w:rsidR="00BC5087" w:rsidRDefault="00BC5087" w:rsidP="003E30C7">
      <w:pPr>
        <w:spacing w:line="240" w:lineRule="auto"/>
        <w:ind w:firstLine="720"/>
        <w:jc w:val="both"/>
        <w:rPr>
          <w:szCs w:val="24"/>
        </w:rPr>
      </w:pPr>
    </w:p>
    <w:p w14:paraId="2023120D" w14:textId="67DAA6A6" w:rsidR="008F6533" w:rsidRDefault="008F6533" w:rsidP="003E30C7">
      <w:pPr>
        <w:spacing w:line="240" w:lineRule="auto"/>
        <w:ind w:firstLine="720"/>
        <w:jc w:val="both"/>
      </w:pPr>
    </w:p>
    <w:p w14:paraId="4A3821C5" w14:textId="76D159DB" w:rsidR="00B41FF9" w:rsidRDefault="00B41FF9" w:rsidP="003E30C7">
      <w:pPr>
        <w:spacing w:line="240" w:lineRule="auto"/>
        <w:ind w:firstLine="720"/>
        <w:jc w:val="both"/>
      </w:pPr>
    </w:p>
    <w:p w14:paraId="5871106E" w14:textId="77777777" w:rsidR="00B41FF9" w:rsidRDefault="00B41FF9" w:rsidP="003E30C7">
      <w:pPr>
        <w:spacing w:line="240" w:lineRule="auto"/>
        <w:ind w:firstLine="720"/>
        <w:jc w:val="both"/>
      </w:pPr>
    </w:p>
    <w:p w14:paraId="3BD1373E" w14:textId="1612770A" w:rsidR="004555E4" w:rsidRDefault="00E83F63" w:rsidP="003E30C7">
      <w:pPr>
        <w:pStyle w:val="Heading2"/>
        <w:spacing w:line="240" w:lineRule="auto"/>
      </w:pPr>
      <w:bookmarkStart w:id="6" w:name="_Toc466577067"/>
      <w:r>
        <w:lastRenderedPageBreak/>
        <w:t xml:space="preserve">1.3. </w:t>
      </w:r>
      <w:r w:rsidR="004555E4" w:rsidRPr="002D6936">
        <w:t>References</w:t>
      </w:r>
      <w:bookmarkEnd w:id="6"/>
    </w:p>
    <w:p w14:paraId="06888562" w14:textId="77777777" w:rsidR="00654778" w:rsidRPr="00654778" w:rsidRDefault="00654778" w:rsidP="003E30C7">
      <w:pPr>
        <w:spacing w:line="240" w:lineRule="auto"/>
      </w:pPr>
    </w:p>
    <w:p w14:paraId="69374C7A" w14:textId="77777777" w:rsidR="00422303" w:rsidRDefault="00422303" w:rsidP="0042590E">
      <w:pPr>
        <w:pStyle w:val="ListParagraph"/>
        <w:numPr>
          <w:ilvl w:val="0"/>
          <w:numId w:val="19"/>
        </w:numPr>
        <w:spacing w:line="240" w:lineRule="auto"/>
        <w:ind w:hanging="270"/>
        <w:jc w:val="both"/>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590E">
      <w:pPr>
        <w:pStyle w:val="ListParagraph"/>
        <w:spacing w:line="240" w:lineRule="auto"/>
        <w:ind w:firstLine="720"/>
        <w:jc w:val="both"/>
      </w:pPr>
    </w:p>
    <w:p w14:paraId="3093CD83" w14:textId="14E2859F" w:rsidR="004555E4" w:rsidRDefault="004555E4" w:rsidP="0042590E">
      <w:pPr>
        <w:pStyle w:val="ListParagraph"/>
        <w:spacing w:line="240" w:lineRule="auto"/>
        <w:ind w:firstLine="720"/>
        <w:jc w:val="both"/>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42590E">
      <w:pPr>
        <w:spacing w:line="240" w:lineRule="auto"/>
        <w:ind w:left="720" w:firstLine="720"/>
        <w:jc w:val="both"/>
      </w:pPr>
    </w:p>
    <w:p w14:paraId="0E030CC6" w14:textId="2FA80EE3" w:rsidR="008C4239" w:rsidRDefault="008C4239" w:rsidP="0042590E">
      <w:pPr>
        <w:pStyle w:val="ListParagraph"/>
        <w:numPr>
          <w:ilvl w:val="0"/>
          <w:numId w:val="19"/>
        </w:numPr>
        <w:spacing w:line="240" w:lineRule="auto"/>
        <w:ind w:hanging="270"/>
        <w:jc w:val="both"/>
      </w:pPr>
      <w:bookmarkStart w:id="7" w:name="_gjdgxs"/>
      <w:bookmarkEnd w:id="7"/>
      <w:r w:rsidRPr="008C4239">
        <w:t>Sansoni, G., Trebeschi, M., &amp; Docchio,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42590E">
      <w:pPr>
        <w:pStyle w:val="ListParagraph"/>
        <w:spacing w:line="240" w:lineRule="auto"/>
        <w:jc w:val="both"/>
      </w:pPr>
    </w:p>
    <w:p w14:paraId="2F4270CC" w14:textId="79F84A85" w:rsidR="004555E4" w:rsidRDefault="004555E4" w:rsidP="0042590E">
      <w:pPr>
        <w:pStyle w:val="ListParagraph"/>
        <w:spacing w:line="240" w:lineRule="auto"/>
        <w:ind w:firstLine="720"/>
        <w:jc w:val="both"/>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42590E">
      <w:pPr>
        <w:spacing w:line="240" w:lineRule="auto"/>
        <w:ind w:left="720" w:firstLine="720"/>
        <w:jc w:val="both"/>
      </w:pPr>
    </w:p>
    <w:p w14:paraId="089D7C25" w14:textId="782921DC" w:rsidR="007542A8" w:rsidRDefault="007542A8" w:rsidP="0042590E">
      <w:pPr>
        <w:pStyle w:val="ListParagraph"/>
        <w:numPr>
          <w:ilvl w:val="0"/>
          <w:numId w:val="19"/>
        </w:numPr>
        <w:spacing w:line="240" w:lineRule="auto"/>
        <w:ind w:hanging="360"/>
        <w:jc w:val="both"/>
      </w:pPr>
      <w:r w:rsidRPr="007542A8">
        <w:t xml:space="preserve">Beraldin, J. A., Blais, F., Cournoyer, L., Godin, G., Rioux, M., &amp; Taylor, J. (2003). Active 3D sensing. </w:t>
      </w:r>
    </w:p>
    <w:p w14:paraId="3881DC61" w14:textId="77777777" w:rsidR="00356D1C" w:rsidRDefault="00356D1C" w:rsidP="0042590E">
      <w:pPr>
        <w:spacing w:line="240" w:lineRule="auto"/>
        <w:ind w:left="720" w:firstLine="720"/>
        <w:jc w:val="both"/>
      </w:pPr>
    </w:p>
    <w:p w14:paraId="2772944F" w14:textId="62CB9E39" w:rsidR="004555E4" w:rsidRDefault="004555E4" w:rsidP="0042590E">
      <w:pPr>
        <w:spacing w:line="240" w:lineRule="auto"/>
        <w:ind w:left="720" w:firstLine="720"/>
        <w:jc w:val="both"/>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42590E">
      <w:pPr>
        <w:spacing w:line="240" w:lineRule="auto"/>
        <w:ind w:left="720"/>
        <w:jc w:val="both"/>
      </w:pPr>
    </w:p>
    <w:p w14:paraId="4DD2BC25" w14:textId="1AC366E1" w:rsidR="00622109" w:rsidRDefault="00422303" w:rsidP="0042590E">
      <w:pPr>
        <w:pStyle w:val="ListParagraph"/>
        <w:numPr>
          <w:ilvl w:val="0"/>
          <w:numId w:val="19"/>
        </w:numPr>
        <w:spacing w:line="240" w:lineRule="auto"/>
        <w:ind w:hanging="360"/>
        <w:jc w:val="both"/>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42590E">
      <w:pPr>
        <w:spacing w:line="240" w:lineRule="auto"/>
        <w:ind w:left="720"/>
        <w:jc w:val="both"/>
      </w:pPr>
    </w:p>
    <w:p w14:paraId="76B25B88" w14:textId="77777777" w:rsidR="004555E4" w:rsidRDefault="004555E4" w:rsidP="0042590E">
      <w:pPr>
        <w:spacing w:line="240" w:lineRule="auto"/>
        <w:ind w:left="720" w:firstLine="720"/>
        <w:jc w:val="both"/>
      </w:pPr>
      <w:r>
        <w:t>This paper briefly reviews some existing technologies involved in 3-D sensing and modelling. It tells about the basic steps involved in the process and explains in detail procedure for 3-D modelling using high end digital cameras.</w:t>
      </w:r>
    </w:p>
    <w:p w14:paraId="336E569C" w14:textId="77777777" w:rsidR="004555E4" w:rsidRDefault="004555E4" w:rsidP="004555E4">
      <w:pPr>
        <w:spacing w:after="240" w:line="480" w:lineRule="auto"/>
      </w:pPr>
    </w:p>
    <w:p w14:paraId="0CFDCD93" w14:textId="77777777" w:rsidR="004555E4" w:rsidRPr="004555E4" w:rsidRDefault="004555E4" w:rsidP="000C0770">
      <w:pPr>
        <w:pStyle w:val="IndentedParagraph"/>
      </w:pPr>
    </w:p>
    <w:p w14:paraId="06546174" w14:textId="1FD5E8DA" w:rsidR="004004D7" w:rsidRDefault="004004D7" w:rsidP="00E44617">
      <w:pPr>
        <w:pStyle w:val="Heading1"/>
        <w:jc w:val="center"/>
      </w:pPr>
      <w:bookmarkStart w:id="8" w:name="_Toc530662795"/>
      <w:bookmarkStart w:id="9" w:name="_Toc466577068"/>
      <w:r w:rsidRPr="004004D7">
        <w:lastRenderedPageBreak/>
        <w:t>Project Justification</w:t>
      </w:r>
      <w:bookmarkEnd w:id="9"/>
    </w:p>
    <w:p w14:paraId="6C52BAAD" w14:textId="3A1505F7" w:rsidR="00DB2520" w:rsidRDefault="00DB2520" w:rsidP="000C0770">
      <w:pPr>
        <w:pStyle w:val="IndentedParagraph"/>
      </w:pPr>
    </w:p>
    <w:p w14:paraId="5392A26E" w14:textId="1AAFAE92" w:rsidR="00DB2520" w:rsidRDefault="00DB2520" w:rsidP="001C0E6A">
      <w:pPr>
        <w:spacing w:line="240" w:lineRule="auto"/>
        <w:ind w:left="360"/>
        <w:jc w:val="both"/>
        <w:rPr>
          <w:szCs w:val="24"/>
        </w:rPr>
      </w:pPr>
      <w:r w:rsidRPr="001C0E6A">
        <w:rPr>
          <w:szCs w:val="24"/>
        </w:rPr>
        <w:t xml:space="preserve">In this </w:t>
      </w:r>
      <w:r w:rsidR="001C0E6A" w:rsidRPr="001C0E6A">
        <w:rPr>
          <w:szCs w:val="24"/>
        </w:rPr>
        <w:t>project,</w:t>
      </w:r>
      <w:r w:rsidRPr="001C0E6A">
        <w:rPr>
          <w:szCs w:val="24"/>
        </w:rPr>
        <w:t xml:space="preserve"> we aim to develop a Light Detection and Ranging sensor(LIDAR) integrated with Augmented reality. The sensor uses laser source and </w:t>
      </w:r>
      <w:r w:rsidR="003D60FA">
        <w:rPr>
          <w:szCs w:val="24"/>
        </w:rPr>
        <w:t>detector unit</w:t>
      </w:r>
      <w:r w:rsidRPr="001C0E6A">
        <w:rPr>
          <w:szCs w:val="24"/>
        </w:rPr>
        <w:t xml:space="preserve"> to determine the distance of an object from it, and augments the </w:t>
      </w:r>
      <w:r w:rsidR="002F5159" w:rsidRPr="001C0E6A">
        <w:rPr>
          <w:szCs w:val="24"/>
        </w:rPr>
        <w:t xml:space="preserve">sensed </w:t>
      </w:r>
      <w:r w:rsidRPr="001C0E6A">
        <w:rPr>
          <w:szCs w:val="24"/>
        </w:rPr>
        <w:t xml:space="preserve">data to the camera feed </w:t>
      </w:r>
      <w:r w:rsidR="001C0E6A" w:rsidRPr="001C0E6A">
        <w:rPr>
          <w:szCs w:val="24"/>
        </w:rPr>
        <w:t>to</w:t>
      </w:r>
      <w:r w:rsidRPr="001C0E6A">
        <w:rPr>
          <w:szCs w:val="24"/>
        </w:rPr>
        <w:t xml:space="preserve"> </w:t>
      </w:r>
      <w:r w:rsidR="00C24721" w:rsidRPr="001C0E6A">
        <w:rPr>
          <w:szCs w:val="24"/>
        </w:rPr>
        <w:t>enhance the User Interface.</w:t>
      </w:r>
      <w:r w:rsidR="00752CFD" w:rsidRPr="001C0E6A">
        <w:rPr>
          <w:szCs w:val="24"/>
        </w:rPr>
        <w:t xml:space="preserve"> </w:t>
      </w:r>
      <w:r w:rsidR="00EA1E3A" w:rsidRPr="001C0E6A">
        <w:rPr>
          <w:szCs w:val="24"/>
        </w:rPr>
        <w:t>Exis</w:t>
      </w:r>
      <w:r w:rsidR="00B621BE" w:rsidRPr="001C0E6A">
        <w:rPr>
          <w:szCs w:val="24"/>
        </w:rPr>
        <w:t>ting scan based LIDARs achieve up to 6 meters sensing range and lack a well-defined user Interface</w:t>
      </w:r>
      <w:r w:rsidR="00EA1E3A" w:rsidRPr="001C0E6A">
        <w:rPr>
          <w:szCs w:val="24"/>
        </w:rPr>
        <w:t xml:space="preserve">. </w:t>
      </w:r>
      <w:r w:rsidR="00752CFD" w:rsidRPr="001C0E6A">
        <w:rPr>
          <w:szCs w:val="24"/>
        </w:rPr>
        <w:t xml:space="preserve">The </w:t>
      </w:r>
      <w:r w:rsidR="00C22EB5" w:rsidRPr="001C0E6A">
        <w:rPr>
          <w:szCs w:val="24"/>
        </w:rPr>
        <w:t xml:space="preserve">aim </w:t>
      </w:r>
      <w:r w:rsidR="000E1CA1" w:rsidRPr="001C0E6A">
        <w:rPr>
          <w:szCs w:val="24"/>
        </w:rPr>
        <w:t xml:space="preserve">of this project </w:t>
      </w:r>
      <w:r w:rsidR="00C22EB5" w:rsidRPr="001C0E6A">
        <w:rPr>
          <w:szCs w:val="24"/>
        </w:rPr>
        <w:t xml:space="preserve">is to provide an informative and graphic user interface </w:t>
      </w:r>
      <w:r w:rsidR="008569CA" w:rsidRPr="001C0E6A">
        <w:rPr>
          <w:szCs w:val="24"/>
        </w:rPr>
        <w:t xml:space="preserve">with improved </w:t>
      </w:r>
      <w:r w:rsidR="001C6F0F" w:rsidRPr="001C0E6A">
        <w:rPr>
          <w:szCs w:val="24"/>
        </w:rPr>
        <w:t xml:space="preserve">LIDAR </w:t>
      </w:r>
      <w:r w:rsidR="008569CA" w:rsidRPr="001C0E6A">
        <w:rPr>
          <w:szCs w:val="24"/>
        </w:rPr>
        <w:t>sensing rang</w:t>
      </w:r>
      <w:r w:rsidR="000C735C" w:rsidRPr="001C0E6A">
        <w:rPr>
          <w:szCs w:val="24"/>
        </w:rPr>
        <w:t xml:space="preserve">e of </w:t>
      </w:r>
      <w:r w:rsidR="00800412" w:rsidRPr="001C0E6A">
        <w:rPr>
          <w:szCs w:val="24"/>
        </w:rPr>
        <w:t>up to 20 meters</w:t>
      </w:r>
      <w:r w:rsidR="000C735C" w:rsidRPr="001C0E6A">
        <w:rPr>
          <w:szCs w:val="24"/>
        </w:rPr>
        <w:t>.</w:t>
      </w:r>
      <w:r w:rsidR="00EA1E3A" w:rsidRPr="001C0E6A">
        <w:rPr>
          <w:szCs w:val="24"/>
        </w:rPr>
        <w:t xml:space="preserve"> </w:t>
      </w:r>
    </w:p>
    <w:p w14:paraId="1CAA79AB" w14:textId="77777777" w:rsidR="001C0E6A" w:rsidRPr="001C0E6A" w:rsidRDefault="001C0E6A" w:rsidP="001C0E6A">
      <w:pPr>
        <w:spacing w:line="240" w:lineRule="auto"/>
        <w:ind w:left="360"/>
        <w:jc w:val="both"/>
        <w:rPr>
          <w:szCs w:val="24"/>
        </w:rPr>
      </w:pPr>
    </w:p>
    <w:p w14:paraId="0CCA2650" w14:textId="6289CF6C" w:rsidR="002232D0" w:rsidRPr="001C0E6A" w:rsidRDefault="00FF719F" w:rsidP="001C0E6A">
      <w:pPr>
        <w:spacing w:line="240" w:lineRule="auto"/>
        <w:ind w:left="360"/>
        <w:jc w:val="both"/>
        <w:rPr>
          <w:szCs w:val="24"/>
        </w:rPr>
      </w:pPr>
      <w:r w:rsidRPr="001C0E6A">
        <w:rPr>
          <w:szCs w:val="24"/>
        </w:rPr>
        <w:t xml:space="preserve">The LIDAR will be developed using </w:t>
      </w:r>
      <w:r w:rsidR="009F3A11" w:rsidRPr="001C0E6A">
        <w:rPr>
          <w:szCs w:val="24"/>
        </w:rPr>
        <w:t xml:space="preserve">NVIDIA Jetson TK1 </w:t>
      </w:r>
      <w:r w:rsidRPr="001C0E6A">
        <w:rPr>
          <w:szCs w:val="24"/>
        </w:rPr>
        <w:t xml:space="preserve">platform </w:t>
      </w:r>
      <w:r w:rsidR="0001213F" w:rsidRPr="001C0E6A">
        <w:rPr>
          <w:szCs w:val="24"/>
        </w:rPr>
        <w:t>with</w:t>
      </w:r>
      <w:r w:rsidRPr="001C0E6A">
        <w:rPr>
          <w:szCs w:val="24"/>
        </w:rPr>
        <w:t xml:space="preserve"> Linux operating system.</w:t>
      </w:r>
      <w:r w:rsidR="00775984" w:rsidRPr="001C0E6A">
        <w:rPr>
          <w:szCs w:val="24"/>
        </w:rPr>
        <w:t xml:space="preserve"> Linux operating system is an open source and is used for Embedded and other high end applications. User Interface design for the project will use </w:t>
      </w:r>
      <w:r w:rsidR="008C5FA6" w:rsidRPr="001C0E6A">
        <w:rPr>
          <w:szCs w:val="24"/>
        </w:rPr>
        <w:t>Open source computer vision (</w:t>
      </w:r>
      <w:r w:rsidR="00775984" w:rsidRPr="001C0E6A">
        <w:rPr>
          <w:szCs w:val="24"/>
        </w:rPr>
        <w:t>OpenCV</w:t>
      </w:r>
      <w:r w:rsidR="008C5FA6" w:rsidRPr="001C0E6A">
        <w:rPr>
          <w:szCs w:val="24"/>
        </w:rPr>
        <w:t>)</w:t>
      </w:r>
      <w:r w:rsidR="00775984" w:rsidRPr="001C0E6A">
        <w:rPr>
          <w:szCs w:val="24"/>
        </w:rPr>
        <w:t xml:space="preserve"> library for comp</w:t>
      </w:r>
      <w:r w:rsidR="004D16C7" w:rsidRPr="001C0E6A">
        <w:rPr>
          <w:szCs w:val="24"/>
        </w:rPr>
        <w:t xml:space="preserve">uter vision and graphics, thereby enhancing the quality of </w:t>
      </w:r>
      <w:r w:rsidR="00D14F00" w:rsidRPr="001C0E6A">
        <w:rPr>
          <w:szCs w:val="24"/>
        </w:rPr>
        <w:t>algorithms developed.</w:t>
      </w:r>
      <w:r w:rsidR="00F9354E" w:rsidRPr="001C0E6A">
        <w:rPr>
          <w:szCs w:val="24"/>
        </w:rPr>
        <w:t xml:space="preserve"> Among many other </w:t>
      </w:r>
      <w:r w:rsidR="004C40EF" w:rsidRPr="001C0E6A">
        <w:rPr>
          <w:szCs w:val="24"/>
        </w:rPr>
        <w:t>components used for the project</w:t>
      </w:r>
      <w:r w:rsidR="00611FA9" w:rsidRPr="001C0E6A">
        <w:rPr>
          <w:szCs w:val="24"/>
        </w:rPr>
        <w:t>,</w:t>
      </w:r>
      <w:r w:rsidR="00EC4209" w:rsidRPr="001C0E6A">
        <w:rPr>
          <w:szCs w:val="24"/>
        </w:rPr>
        <w:t xml:space="preserve"> camera for augmented reality and </w:t>
      </w:r>
      <w:r w:rsidR="00F9354E" w:rsidRPr="001C0E6A">
        <w:rPr>
          <w:szCs w:val="24"/>
        </w:rPr>
        <w:t>laser s</w:t>
      </w:r>
      <w:r w:rsidR="00C132F2" w:rsidRPr="001C0E6A">
        <w:rPr>
          <w:szCs w:val="24"/>
        </w:rPr>
        <w:t xml:space="preserve">ource </w:t>
      </w:r>
      <w:r w:rsidR="00F9354E" w:rsidRPr="001C0E6A">
        <w:rPr>
          <w:szCs w:val="24"/>
        </w:rPr>
        <w:t>will play an important role towards the success of the project.</w:t>
      </w:r>
      <w:r w:rsidR="006C05BE" w:rsidRPr="001C0E6A">
        <w:rPr>
          <w:szCs w:val="24"/>
        </w:rPr>
        <w:t xml:space="preserve"> The addition of</w:t>
      </w:r>
      <w:r w:rsidR="00C57C88" w:rsidRPr="001C0E6A">
        <w:rPr>
          <w:szCs w:val="24"/>
        </w:rPr>
        <w:t xml:space="preserve"> OpenCV based user interface with augmented reality</w:t>
      </w:r>
      <w:r w:rsidR="00D20B69" w:rsidRPr="001C0E6A">
        <w:rPr>
          <w:szCs w:val="24"/>
        </w:rPr>
        <w:t xml:space="preserve"> would help improve user experience and would provide</w:t>
      </w:r>
      <w:r w:rsidR="00880B9B" w:rsidRPr="001C0E6A">
        <w:rPr>
          <w:szCs w:val="24"/>
        </w:rPr>
        <w:t xml:space="preserve"> an </w:t>
      </w:r>
      <w:r w:rsidR="00D20B69" w:rsidRPr="001C0E6A">
        <w:rPr>
          <w:szCs w:val="24"/>
        </w:rPr>
        <w:t xml:space="preserve">independently deployable system </w:t>
      </w:r>
      <w:r w:rsidR="00EF1A98" w:rsidRPr="001C0E6A">
        <w:rPr>
          <w:szCs w:val="24"/>
        </w:rPr>
        <w:t>for distance sensing applications.</w:t>
      </w:r>
      <w:r w:rsidR="0087539C" w:rsidRPr="001C0E6A">
        <w:rPr>
          <w:szCs w:val="24"/>
        </w:rPr>
        <w:t xml:space="preserve"> </w:t>
      </w:r>
    </w:p>
    <w:p w14:paraId="11DFD937" w14:textId="649790E9" w:rsidR="00906F55" w:rsidRDefault="00906F55" w:rsidP="001C0E6A">
      <w:pPr>
        <w:spacing w:line="240" w:lineRule="auto"/>
        <w:ind w:left="360"/>
        <w:jc w:val="both"/>
        <w:rPr>
          <w:szCs w:val="24"/>
        </w:rPr>
      </w:pPr>
      <w:r w:rsidRPr="001C0E6A">
        <w:rPr>
          <w:szCs w:val="24"/>
        </w:rPr>
        <w:t>The project aims at using state of the art algorithms, powerful</w:t>
      </w:r>
      <w:r w:rsidR="008930A5" w:rsidRPr="001C0E6A">
        <w:rPr>
          <w:szCs w:val="24"/>
        </w:rPr>
        <w:t xml:space="preserve"> processing platform for precision</w:t>
      </w:r>
      <w:r w:rsidRPr="001C0E6A">
        <w:rPr>
          <w:szCs w:val="24"/>
        </w:rPr>
        <w:t xml:space="preserve"> sensing and high quality hardware to ensure </w:t>
      </w:r>
      <w:r w:rsidR="00642C41" w:rsidRPr="001C0E6A">
        <w:rPr>
          <w:szCs w:val="24"/>
        </w:rPr>
        <w:t xml:space="preserve">that </w:t>
      </w:r>
      <w:r w:rsidRPr="001C0E6A">
        <w:rPr>
          <w:szCs w:val="24"/>
        </w:rPr>
        <w:t>feature enha</w:t>
      </w:r>
      <w:r w:rsidR="001F37BA" w:rsidRPr="001C0E6A">
        <w:rPr>
          <w:szCs w:val="24"/>
        </w:rPr>
        <w:t>ncements provide desired result</w:t>
      </w:r>
      <w:r w:rsidRPr="001C0E6A">
        <w:rPr>
          <w:szCs w:val="24"/>
        </w:rPr>
        <w:t>.</w:t>
      </w:r>
      <w:r w:rsidR="009F3A11" w:rsidRPr="001C0E6A">
        <w:rPr>
          <w:szCs w:val="24"/>
        </w:rPr>
        <w:t xml:space="preserve"> </w:t>
      </w:r>
      <w:r w:rsidR="00350F04" w:rsidRPr="001C0E6A">
        <w:rPr>
          <w:szCs w:val="24"/>
        </w:rPr>
        <w:t xml:space="preserve">These factors are integral in overcoming existing flaws and providing a good quality product able to serve application needs. </w:t>
      </w:r>
      <w:r w:rsidR="002363F5" w:rsidRPr="001C0E6A">
        <w:rPr>
          <w:szCs w:val="24"/>
        </w:rPr>
        <w:t>This</w:t>
      </w:r>
      <w:r w:rsidR="00B76B26" w:rsidRPr="001C0E6A">
        <w:rPr>
          <w:szCs w:val="24"/>
        </w:rPr>
        <w:t xml:space="preserve"> </w:t>
      </w:r>
      <w:r w:rsidR="00EA4EF8" w:rsidRPr="001C0E6A">
        <w:rPr>
          <w:szCs w:val="24"/>
        </w:rPr>
        <w:t xml:space="preserve">project will provide </w:t>
      </w:r>
      <w:r w:rsidR="000272EB" w:rsidRPr="001C0E6A">
        <w:rPr>
          <w:szCs w:val="24"/>
        </w:rPr>
        <w:t>a deep understanding of</w:t>
      </w:r>
      <w:r w:rsidR="00350F04" w:rsidRPr="001C0E6A">
        <w:rPr>
          <w:szCs w:val="24"/>
        </w:rPr>
        <w:t xml:space="preserve"> computer vision and graphic</w:t>
      </w:r>
      <w:r w:rsidR="000528E3" w:rsidRPr="001C0E6A">
        <w:rPr>
          <w:szCs w:val="24"/>
        </w:rPr>
        <w:t>s</w:t>
      </w:r>
      <w:r w:rsidR="00350F04" w:rsidRPr="001C0E6A">
        <w:rPr>
          <w:szCs w:val="24"/>
        </w:rPr>
        <w:t xml:space="preserve"> algorithms, motor drivers and CUDA parallel programming for faster processing.</w:t>
      </w:r>
    </w:p>
    <w:p w14:paraId="259F1709" w14:textId="77777777" w:rsidR="001C0E6A" w:rsidRPr="001C0E6A" w:rsidRDefault="001C0E6A" w:rsidP="001C0E6A">
      <w:pPr>
        <w:spacing w:line="240" w:lineRule="auto"/>
        <w:ind w:left="360"/>
        <w:jc w:val="both"/>
        <w:rPr>
          <w:szCs w:val="24"/>
        </w:rPr>
      </w:pPr>
    </w:p>
    <w:p w14:paraId="22CAF060" w14:textId="736225F6" w:rsidR="0087539C" w:rsidRPr="001C0E6A" w:rsidRDefault="0087539C" w:rsidP="001C0E6A">
      <w:pPr>
        <w:spacing w:line="240" w:lineRule="auto"/>
        <w:ind w:left="360"/>
        <w:jc w:val="both"/>
        <w:rPr>
          <w:szCs w:val="24"/>
        </w:rPr>
      </w:pPr>
      <w:r w:rsidRPr="001C0E6A">
        <w:rPr>
          <w:szCs w:val="24"/>
        </w:rPr>
        <w:t xml:space="preserve">Use of open source computer vision and graphics libraries would enable easy access to the implementations and help algorithm development in the future. </w:t>
      </w:r>
      <w:r w:rsidR="006B4AEA" w:rsidRPr="001C0E6A">
        <w:rPr>
          <w:szCs w:val="24"/>
        </w:rPr>
        <w:t>OpenCV based implementations allows i</w:t>
      </w:r>
      <w:r w:rsidR="00282B7A" w:rsidRPr="001C0E6A">
        <w:rPr>
          <w:szCs w:val="24"/>
        </w:rPr>
        <w:t>ndependence in design and</w:t>
      </w:r>
      <w:r w:rsidR="006B4AEA" w:rsidRPr="001C0E6A">
        <w:rPr>
          <w:szCs w:val="24"/>
        </w:rPr>
        <w:t xml:space="preserve"> reusabi</w:t>
      </w:r>
      <w:r w:rsidR="0009263E" w:rsidRPr="001C0E6A">
        <w:rPr>
          <w:szCs w:val="24"/>
        </w:rPr>
        <w:t>lity of algorithms for further improvements in design</w:t>
      </w:r>
      <w:r w:rsidR="006B4AEA" w:rsidRPr="001C0E6A">
        <w:rPr>
          <w:szCs w:val="24"/>
        </w:rPr>
        <w:t>.</w:t>
      </w:r>
      <w:r w:rsidR="00C502F4" w:rsidRPr="001C0E6A">
        <w:rPr>
          <w:szCs w:val="24"/>
        </w:rPr>
        <w:t xml:space="preserve"> </w:t>
      </w:r>
      <w:r w:rsidR="001C0E6A">
        <w:rPr>
          <w:szCs w:val="24"/>
        </w:rPr>
        <w:t>O</w:t>
      </w:r>
      <w:r w:rsidR="001C0E6A" w:rsidRPr="001C0E6A">
        <w:rPr>
          <w:szCs w:val="24"/>
        </w:rPr>
        <w:t>verall</w:t>
      </w:r>
      <w:r w:rsidR="00C502F4" w:rsidRPr="001C0E6A">
        <w:rPr>
          <w:szCs w:val="24"/>
        </w:rPr>
        <w:t xml:space="preserve"> the project aims at eliminating current LIDAR drawbacks and add better features to the system, thereby improv</w:t>
      </w:r>
      <w:r w:rsidR="00D633FA" w:rsidRPr="001C0E6A">
        <w:rPr>
          <w:szCs w:val="24"/>
        </w:rPr>
        <w:t xml:space="preserve">ing its </w:t>
      </w:r>
      <w:r w:rsidR="001C0E6A" w:rsidRPr="001C0E6A">
        <w:rPr>
          <w:szCs w:val="24"/>
        </w:rPr>
        <w:t>real-world</w:t>
      </w:r>
      <w:r w:rsidR="00D633FA" w:rsidRPr="001C0E6A">
        <w:rPr>
          <w:szCs w:val="24"/>
        </w:rPr>
        <w:t xml:space="preserve"> deployment</w:t>
      </w:r>
      <w:r w:rsidR="00594079" w:rsidRPr="001C0E6A">
        <w:rPr>
          <w:szCs w:val="24"/>
        </w:rPr>
        <w:t xml:space="preserve"> scenarios.</w:t>
      </w:r>
    </w:p>
    <w:p w14:paraId="2AB99E2C" w14:textId="77777777" w:rsidR="001C6F0F" w:rsidRDefault="001C6F0F" w:rsidP="000C0770">
      <w:pPr>
        <w:pStyle w:val="IndentedParagraph"/>
      </w:pPr>
    </w:p>
    <w:p w14:paraId="0BA65950" w14:textId="197893ED" w:rsidR="00984105" w:rsidRPr="00704A49" w:rsidRDefault="00984105" w:rsidP="000C0770">
      <w:pPr>
        <w:pStyle w:val="IndentedParagraph"/>
      </w:pPr>
    </w:p>
    <w:p w14:paraId="6B57BCC0" w14:textId="403AE1B8" w:rsidR="00325089" w:rsidRDefault="00F147CD" w:rsidP="00004B51">
      <w:pPr>
        <w:pStyle w:val="Heading1"/>
        <w:jc w:val="center"/>
      </w:pPr>
      <w:bookmarkStart w:id="10" w:name="_Toc466577069"/>
      <w:r>
        <w:lastRenderedPageBreak/>
        <w:t xml:space="preserve">Project </w:t>
      </w:r>
      <w:bookmarkEnd w:id="8"/>
      <w:r w:rsidR="00325089">
        <w:t>Requirements</w:t>
      </w:r>
      <w:bookmarkEnd w:id="10"/>
    </w:p>
    <w:p w14:paraId="5DADF7C6" w14:textId="20B4136D" w:rsidR="00325089" w:rsidRPr="00F63F70" w:rsidRDefault="00325089" w:rsidP="00F63F70">
      <w:pPr>
        <w:pStyle w:val="IndentedParagraph"/>
        <w:jc w:val="both"/>
        <w:rPr>
          <w:sz w:val="24"/>
          <w:szCs w:val="24"/>
        </w:rPr>
      </w:pPr>
    </w:p>
    <w:p w14:paraId="3759FD69" w14:textId="7EF78D21" w:rsidR="001C2351" w:rsidRPr="00F63F70" w:rsidRDefault="00CD0F37" w:rsidP="00F63F70">
      <w:pPr>
        <w:pStyle w:val="IndentedParagraph"/>
        <w:jc w:val="both"/>
        <w:rPr>
          <w:sz w:val="24"/>
          <w:szCs w:val="24"/>
        </w:rPr>
      </w:pPr>
      <w:r w:rsidRPr="00F63F70">
        <w:rPr>
          <w:sz w:val="24"/>
          <w:szCs w:val="24"/>
        </w:rPr>
        <w:t>A</w:t>
      </w:r>
      <w:r w:rsidR="00C44AAB" w:rsidRPr="00F63F70">
        <w:rPr>
          <w:sz w:val="24"/>
          <w:szCs w:val="24"/>
        </w:rPr>
        <w:t xml:space="preserve"> LIDAR is </w:t>
      </w:r>
      <w:r w:rsidR="002E0F10" w:rsidRPr="00F63F70">
        <w:rPr>
          <w:sz w:val="24"/>
          <w:szCs w:val="24"/>
        </w:rPr>
        <w:t>used as a distance sensor providing</w:t>
      </w:r>
      <w:r w:rsidR="001C2351" w:rsidRPr="00F63F70">
        <w:rPr>
          <w:sz w:val="24"/>
          <w:szCs w:val="24"/>
        </w:rPr>
        <w:t xml:space="preserve"> high precision and 360 degrees of coverage. The data obtained from the sensor can be used in a wide variety of applications such as:</w:t>
      </w:r>
    </w:p>
    <w:p w14:paraId="0E3DE3A8" w14:textId="3C1F91A6" w:rsidR="001C2351" w:rsidRPr="00F63F70" w:rsidRDefault="001C2351" w:rsidP="00F63F70">
      <w:pPr>
        <w:pStyle w:val="IndentedParagraph"/>
        <w:numPr>
          <w:ilvl w:val="0"/>
          <w:numId w:val="16"/>
        </w:numPr>
        <w:jc w:val="both"/>
        <w:rPr>
          <w:sz w:val="24"/>
          <w:szCs w:val="24"/>
        </w:rPr>
      </w:pPr>
      <w:r w:rsidRPr="00F63F70">
        <w:rPr>
          <w:sz w:val="24"/>
          <w:szCs w:val="24"/>
        </w:rPr>
        <w:t>Self-driving cars.</w:t>
      </w:r>
    </w:p>
    <w:p w14:paraId="23D8E6F1" w14:textId="224EDF24" w:rsidR="00657717" w:rsidRPr="00F63F70" w:rsidRDefault="001C2351" w:rsidP="00F63F70">
      <w:pPr>
        <w:pStyle w:val="IndentedParagraph"/>
        <w:numPr>
          <w:ilvl w:val="0"/>
          <w:numId w:val="16"/>
        </w:numPr>
        <w:jc w:val="both"/>
        <w:rPr>
          <w:sz w:val="24"/>
          <w:szCs w:val="24"/>
        </w:rPr>
      </w:pPr>
      <w:r w:rsidRPr="00F63F70">
        <w:rPr>
          <w:sz w:val="24"/>
          <w:szCs w:val="24"/>
        </w:rPr>
        <w:t>C</w:t>
      </w:r>
      <w:r w:rsidR="00657717" w:rsidRPr="00F63F70">
        <w:rPr>
          <w:sz w:val="24"/>
          <w:szCs w:val="24"/>
        </w:rPr>
        <w:t>omputer vision applications</w:t>
      </w:r>
      <w:r w:rsidR="002A366D" w:rsidRPr="00F63F70">
        <w:rPr>
          <w:sz w:val="24"/>
          <w:szCs w:val="24"/>
        </w:rPr>
        <w:t>.</w:t>
      </w:r>
    </w:p>
    <w:p w14:paraId="22237229" w14:textId="19B08487" w:rsidR="001C2351" w:rsidRPr="00F63F70" w:rsidRDefault="001C2351" w:rsidP="00F63F70">
      <w:pPr>
        <w:pStyle w:val="IndentedParagraph"/>
        <w:numPr>
          <w:ilvl w:val="0"/>
          <w:numId w:val="16"/>
        </w:numPr>
        <w:jc w:val="both"/>
        <w:rPr>
          <w:sz w:val="24"/>
          <w:szCs w:val="24"/>
        </w:rPr>
      </w:pPr>
      <w:r w:rsidRPr="00F63F70">
        <w:rPr>
          <w:sz w:val="24"/>
          <w:szCs w:val="24"/>
        </w:rPr>
        <w:t>Robotics.</w:t>
      </w:r>
    </w:p>
    <w:p w14:paraId="7EBF6A79" w14:textId="456C2361" w:rsidR="00476440" w:rsidRPr="00F63F70" w:rsidRDefault="00B974C3" w:rsidP="00F63F70">
      <w:pPr>
        <w:pStyle w:val="IndentedParagraph"/>
        <w:jc w:val="both"/>
        <w:rPr>
          <w:b/>
          <w:sz w:val="24"/>
          <w:szCs w:val="24"/>
        </w:rPr>
      </w:pPr>
      <w:r w:rsidRPr="00F63F70">
        <w:rPr>
          <w:sz w:val="24"/>
          <w:szCs w:val="24"/>
        </w:rPr>
        <w:t>The requirements for a LIDAR can be categorized into essential, optional and non-functional requirements</w:t>
      </w:r>
      <w:r w:rsidR="00A85F6F" w:rsidRPr="00F63F70">
        <w:rPr>
          <w:sz w:val="24"/>
          <w:szCs w:val="24"/>
        </w:rPr>
        <w:t xml:space="preserve">. While essential requirements are necessary for the general product, optional requirements help design the product for specific </w:t>
      </w:r>
      <w:r w:rsidR="000E317C" w:rsidRPr="00F63F70">
        <w:rPr>
          <w:sz w:val="24"/>
          <w:szCs w:val="24"/>
        </w:rPr>
        <w:t>application</w:t>
      </w:r>
      <w:r w:rsidR="00F974F2" w:rsidRPr="00F63F70">
        <w:rPr>
          <w:sz w:val="24"/>
          <w:szCs w:val="24"/>
        </w:rPr>
        <w:t>s</w:t>
      </w:r>
      <w:r w:rsidR="00A85F6F" w:rsidRPr="00F63F70">
        <w:rPr>
          <w:sz w:val="24"/>
          <w:szCs w:val="24"/>
        </w:rPr>
        <w:t xml:space="preserve">. </w:t>
      </w:r>
      <w:r w:rsidR="00A95154" w:rsidRPr="00F63F70">
        <w:rPr>
          <w:sz w:val="24"/>
          <w:szCs w:val="24"/>
        </w:rPr>
        <w:t>The following are some of the major requirements of the project:</w:t>
      </w:r>
    </w:p>
    <w:p w14:paraId="6E542AA3" w14:textId="67901F16" w:rsidR="00A95154" w:rsidRPr="00DB5670" w:rsidRDefault="009E66B2" w:rsidP="00D35199">
      <w:pPr>
        <w:pStyle w:val="Heading2"/>
      </w:pPr>
      <w:bookmarkStart w:id="11" w:name="_Toc466577070"/>
      <w:r>
        <w:t>3.</w:t>
      </w:r>
      <w:r w:rsidR="001C0E6A">
        <w:t>1.</w:t>
      </w:r>
      <w:r w:rsidR="001C0E6A" w:rsidRPr="00DB5670">
        <w:t xml:space="preserve"> Essential</w:t>
      </w:r>
      <w:r w:rsidR="00A95154" w:rsidRPr="00DB5670">
        <w:t xml:space="preserve"> features</w:t>
      </w:r>
      <w:bookmarkEnd w:id="11"/>
    </w:p>
    <w:p w14:paraId="0F280D48" w14:textId="69D00CB3" w:rsidR="00B974C3" w:rsidRPr="00DB5670" w:rsidRDefault="00B974C3" w:rsidP="00806DA2">
      <w:pPr>
        <w:pStyle w:val="Heading3"/>
      </w:pPr>
      <w:bookmarkStart w:id="12" w:name="_Toc466577071"/>
      <w:r w:rsidRPr="00DB5670">
        <w:t>Mechanical Housing</w:t>
      </w:r>
      <w:bookmarkEnd w:id="12"/>
    </w:p>
    <w:p w14:paraId="55BB89C0" w14:textId="34FA44DF" w:rsidR="00B974C3" w:rsidRPr="00F63F70" w:rsidRDefault="00B974C3" w:rsidP="00F63F70">
      <w:pPr>
        <w:pStyle w:val="IndentedParagraph"/>
        <w:jc w:val="both"/>
        <w:rPr>
          <w:sz w:val="24"/>
          <w:szCs w:val="24"/>
        </w:rPr>
      </w:pPr>
      <w:r w:rsidRPr="00F63F70">
        <w:rPr>
          <w:sz w:val="24"/>
          <w:szCs w:val="24"/>
        </w:rPr>
        <w:t xml:space="preserve">One of the major requirement for the project is the mechanical housing for the LIDAR. The housing should be able to </w:t>
      </w:r>
      <w:r w:rsidR="00725D49" w:rsidRPr="00F63F70">
        <w:rPr>
          <w:sz w:val="24"/>
          <w:szCs w:val="24"/>
        </w:rPr>
        <w:t>accommodate the las</w:t>
      </w:r>
      <w:r w:rsidR="008B7066" w:rsidRPr="00F63F70">
        <w:rPr>
          <w:sz w:val="24"/>
          <w:szCs w:val="24"/>
        </w:rPr>
        <w:t>er source,</w:t>
      </w:r>
      <w:r w:rsidR="00725D49" w:rsidRPr="00F63F70">
        <w:rPr>
          <w:sz w:val="24"/>
          <w:szCs w:val="24"/>
        </w:rPr>
        <w:t xml:space="preserve"> servo motor driver, camera module</w:t>
      </w:r>
      <w:r w:rsidR="00EC70CA">
        <w:rPr>
          <w:sz w:val="24"/>
          <w:szCs w:val="24"/>
        </w:rPr>
        <w:t>, laser detector unit</w:t>
      </w:r>
      <w:r w:rsidR="00725D49" w:rsidRPr="00F63F70">
        <w:rPr>
          <w:sz w:val="24"/>
          <w:szCs w:val="24"/>
        </w:rPr>
        <w:t xml:space="preserve"> and user interfac</w:t>
      </w:r>
      <w:r w:rsidR="00C77B69" w:rsidRPr="00F63F70">
        <w:rPr>
          <w:sz w:val="24"/>
          <w:szCs w:val="24"/>
        </w:rPr>
        <w:t>e.</w:t>
      </w:r>
    </w:p>
    <w:p w14:paraId="05EB79F2" w14:textId="15D532DC" w:rsidR="00FC39D2" w:rsidRPr="001C0E6A" w:rsidRDefault="0016372A" w:rsidP="001C0E6A">
      <w:pPr>
        <w:pStyle w:val="Heading3"/>
      </w:pPr>
      <w:bookmarkStart w:id="13" w:name="_Toc466577072"/>
      <w:r>
        <w:t>Motor</w:t>
      </w:r>
      <w:r w:rsidR="00FC39D2" w:rsidRPr="001C0E6A">
        <w:t xml:space="preserve"> Drive</w:t>
      </w:r>
      <w:bookmarkEnd w:id="13"/>
    </w:p>
    <w:p w14:paraId="358A3461" w14:textId="67801F3D" w:rsidR="00FC39D2" w:rsidRPr="00F63F70" w:rsidRDefault="00FC39D2" w:rsidP="00F63F70">
      <w:pPr>
        <w:pStyle w:val="IndentedParagraph"/>
        <w:jc w:val="both"/>
        <w:rPr>
          <w:sz w:val="24"/>
          <w:szCs w:val="24"/>
        </w:rPr>
      </w:pPr>
      <w:r w:rsidRPr="00F63F70">
        <w:rPr>
          <w:sz w:val="24"/>
          <w:szCs w:val="24"/>
        </w:rPr>
        <w:t>The motor h</w:t>
      </w:r>
      <w:r w:rsidR="00CC48DB" w:rsidRPr="00F63F70">
        <w:rPr>
          <w:sz w:val="24"/>
          <w:szCs w:val="24"/>
        </w:rPr>
        <w:t>elps rotate the LIDAR</w:t>
      </w:r>
      <w:r w:rsidR="009763AC" w:rsidRPr="00F63F70">
        <w:rPr>
          <w:sz w:val="24"/>
          <w:szCs w:val="24"/>
        </w:rPr>
        <w:t xml:space="preserve"> to achieve </w:t>
      </w:r>
      <w:r w:rsidR="00623008" w:rsidRPr="00F63F70">
        <w:rPr>
          <w:sz w:val="24"/>
          <w:szCs w:val="24"/>
        </w:rPr>
        <w:t>360-degree</w:t>
      </w:r>
      <w:r w:rsidR="009763AC" w:rsidRPr="00F63F70">
        <w:rPr>
          <w:sz w:val="24"/>
          <w:szCs w:val="24"/>
        </w:rPr>
        <w:t xml:space="preserve"> circular coverage</w:t>
      </w:r>
      <w:r w:rsidRPr="00F63F70">
        <w:rPr>
          <w:sz w:val="24"/>
          <w:szCs w:val="24"/>
        </w:rPr>
        <w:t>. The motor needs to be mounted in the appropri</w:t>
      </w:r>
      <w:r w:rsidR="009D0700" w:rsidRPr="00F63F70">
        <w:rPr>
          <w:sz w:val="24"/>
          <w:szCs w:val="24"/>
        </w:rPr>
        <w:t xml:space="preserve">ate position </w:t>
      </w:r>
      <w:r w:rsidR="000628AF" w:rsidRPr="00F63F70">
        <w:rPr>
          <w:sz w:val="24"/>
          <w:szCs w:val="24"/>
        </w:rPr>
        <w:t>to rotate</w:t>
      </w:r>
      <w:r w:rsidRPr="00F63F70">
        <w:rPr>
          <w:sz w:val="24"/>
          <w:szCs w:val="24"/>
        </w:rPr>
        <w:t xml:space="preserve"> th</w:t>
      </w:r>
      <w:r w:rsidR="00AB2834" w:rsidRPr="00F63F70">
        <w:rPr>
          <w:sz w:val="24"/>
          <w:szCs w:val="24"/>
        </w:rPr>
        <w:t>e laser source</w:t>
      </w:r>
      <w:r w:rsidR="00E533A3">
        <w:rPr>
          <w:sz w:val="24"/>
          <w:szCs w:val="24"/>
        </w:rPr>
        <w:t>, detector unit</w:t>
      </w:r>
      <w:r w:rsidR="00AB2834" w:rsidRPr="00F63F70">
        <w:rPr>
          <w:sz w:val="24"/>
          <w:szCs w:val="24"/>
        </w:rPr>
        <w:t xml:space="preserve"> and camera </w:t>
      </w:r>
      <w:r w:rsidRPr="00F63F70">
        <w:rPr>
          <w:sz w:val="24"/>
          <w:szCs w:val="24"/>
        </w:rPr>
        <w:t>at a constant speed.</w:t>
      </w:r>
      <w:r w:rsidR="008D3F99" w:rsidRPr="00F63F70">
        <w:rPr>
          <w:sz w:val="24"/>
          <w:szCs w:val="24"/>
        </w:rPr>
        <w:t xml:space="preserve"> PWM drivers need to be used to ensure </w:t>
      </w:r>
      <w:r w:rsidR="00EE1AE8" w:rsidRPr="00F63F70">
        <w:rPr>
          <w:sz w:val="24"/>
          <w:szCs w:val="24"/>
        </w:rPr>
        <w:t xml:space="preserve">granular </w:t>
      </w:r>
      <w:r w:rsidR="008D3F99" w:rsidRPr="00F63F70">
        <w:rPr>
          <w:sz w:val="24"/>
          <w:szCs w:val="24"/>
        </w:rPr>
        <w:t xml:space="preserve">control over speed </w:t>
      </w:r>
      <w:r w:rsidR="00B90AE9">
        <w:rPr>
          <w:sz w:val="24"/>
          <w:szCs w:val="24"/>
        </w:rPr>
        <w:t xml:space="preserve">of rotation, while </w:t>
      </w:r>
      <w:r w:rsidR="008D3F99" w:rsidRPr="00F63F70">
        <w:rPr>
          <w:sz w:val="24"/>
          <w:szCs w:val="24"/>
        </w:rPr>
        <w:t xml:space="preserve">direction of rotation </w:t>
      </w:r>
      <w:r w:rsidR="00B90AE9">
        <w:rPr>
          <w:sz w:val="24"/>
          <w:szCs w:val="24"/>
        </w:rPr>
        <w:t>remains unchanged for the LIDAR application</w:t>
      </w:r>
      <w:r w:rsidR="0056477D">
        <w:rPr>
          <w:sz w:val="24"/>
          <w:szCs w:val="24"/>
        </w:rPr>
        <w:t>.</w:t>
      </w:r>
    </w:p>
    <w:p w14:paraId="17849629" w14:textId="1320D574" w:rsidR="007C49B8" w:rsidRPr="001C0E6A" w:rsidRDefault="00D055BB" w:rsidP="001C0E6A">
      <w:pPr>
        <w:pStyle w:val="Heading3"/>
      </w:pPr>
      <w:bookmarkStart w:id="14" w:name="_Toc466577073"/>
      <w:r>
        <w:t>Laser sensing and Data P</w:t>
      </w:r>
      <w:r w:rsidR="007C49B8" w:rsidRPr="001C0E6A">
        <w:t>rocessing</w:t>
      </w:r>
      <w:bookmarkEnd w:id="14"/>
    </w:p>
    <w:p w14:paraId="4B067134" w14:textId="29A27BCA" w:rsidR="007C49B8" w:rsidRPr="00F63F70" w:rsidRDefault="007C49B8" w:rsidP="00F63F70">
      <w:pPr>
        <w:pStyle w:val="IndentedParagraph"/>
        <w:jc w:val="both"/>
        <w:rPr>
          <w:sz w:val="24"/>
          <w:szCs w:val="24"/>
        </w:rPr>
      </w:pPr>
      <w:r w:rsidRPr="00F63F70">
        <w:rPr>
          <w:sz w:val="24"/>
          <w:szCs w:val="24"/>
        </w:rPr>
        <w:t>The core feature of</w:t>
      </w:r>
      <w:r w:rsidR="00921992" w:rsidRPr="00F63F70">
        <w:rPr>
          <w:sz w:val="24"/>
          <w:szCs w:val="24"/>
        </w:rPr>
        <w:t xml:space="preserve"> the LIDAR is the </w:t>
      </w:r>
      <w:r w:rsidR="00235F54">
        <w:rPr>
          <w:sz w:val="24"/>
          <w:szCs w:val="24"/>
        </w:rPr>
        <w:t>detector unit</w:t>
      </w:r>
      <w:r w:rsidR="00921992" w:rsidRPr="00F63F70">
        <w:rPr>
          <w:sz w:val="24"/>
          <w:szCs w:val="24"/>
        </w:rPr>
        <w:t xml:space="preserve"> </w:t>
      </w:r>
      <w:r w:rsidRPr="00F63F70">
        <w:rPr>
          <w:sz w:val="24"/>
          <w:szCs w:val="24"/>
        </w:rPr>
        <w:t xml:space="preserve">and </w:t>
      </w:r>
      <w:r w:rsidR="00CB4CB5" w:rsidRPr="00F63F70">
        <w:rPr>
          <w:sz w:val="24"/>
          <w:szCs w:val="24"/>
        </w:rPr>
        <w:t xml:space="preserve">data </w:t>
      </w:r>
      <w:r w:rsidR="00607C49" w:rsidRPr="00F63F70">
        <w:rPr>
          <w:sz w:val="24"/>
          <w:szCs w:val="24"/>
        </w:rPr>
        <w:t>processing</w:t>
      </w:r>
      <w:r w:rsidRPr="00F63F70">
        <w:rPr>
          <w:sz w:val="24"/>
          <w:szCs w:val="24"/>
        </w:rPr>
        <w:t xml:space="preserve">. The </w:t>
      </w:r>
      <w:r w:rsidR="00EB11D7">
        <w:rPr>
          <w:sz w:val="24"/>
          <w:szCs w:val="24"/>
        </w:rPr>
        <w:t xml:space="preserve">detector unit </w:t>
      </w:r>
      <w:r w:rsidRPr="00F63F70">
        <w:rPr>
          <w:sz w:val="24"/>
          <w:szCs w:val="24"/>
        </w:rPr>
        <w:t>detects laser light r</w:t>
      </w:r>
      <w:r w:rsidR="00BD2765">
        <w:rPr>
          <w:sz w:val="24"/>
          <w:szCs w:val="24"/>
        </w:rPr>
        <w:t>eflected from an object. B</w:t>
      </w:r>
      <w:r w:rsidR="00742DBF">
        <w:rPr>
          <w:sz w:val="24"/>
          <w:szCs w:val="24"/>
        </w:rPr>
        <w:t xml:space="preserve">ased on the time taken by laser light to make the trip from source to detector, </w:t>
      </w:r>
      <w:r w:rsidRPr="00F63F70">
        <w:rPr>
          <w:sz w:val="24"/>
          <w:szCs w:val="24"/>
        </w:rPr>
        <w:t>distance of the object from the sensor</w:t>
      </w:r>
      <w:r w:rsidR="00BA706C">
        <w:rPr>
          <w:sz w:val="24"/>
          <w:szCs w:val="24"/>
        </w:rPr>
        <w:t xml:space="preserve"> is calculated</w:t>
      </w:r>
      <w:r w:rsidRPr="00F63F70">
        <w:rPr>
          <w:sz w:val="24"/>
          <w:szCs w:val="24"/>
        </w:rPr>
        <w:t xml:space="preserve">. </w:t>
      </w:r>
      <w:r w:rsidR="006E7D5E" w:rsidRPr="00F63F70">
        <w:rPr>
          <w:sz w:val="24"/>
          <w:szCs w:val="24"/>
        </w:rPr>
        <w:t>The detection unit needs to be sensitive enough to pick up</w:t>
      </w:r>
      <w:r w:rsidR="004249F1" w:rsidRPr="00F63F70">
        <w:rPr>
          <w:sz w:val="24"/>
          <w:szCs w:val="24"/>
        </w:rPr>
        <w:t xml:space="preserve"> weak laser </w:t>
      </w:r>
      <w:r w:rsidR="00926C8E">
        <w:rPr>
          <w:sz w:val="24"/>
          <w:szCs w:val="24"/>
        </w:rPr>
        <w:t>light</w:t>
      </w:r>
      <w:r w:rsidR="006E7D5E" w:rsidRPr="00F63F70">
        <w:rPr>
          <w:sz w:val="24"/>
          <w:szCs w:val="24"/>
        </w:rPr>
        <w:t xml:space="preserve"> and process it without loss of information.</w:t>
      </w:r>
      <w:r w:rsidR="009A662F" w:rsidRPr="00F63F70">
        <w:rPr>
          <w:sz w:val="24"/>
          <w:szCs w:val="24"/>
        </w:rPr>
        <w:t xml:space="preserve"> This can be achieved with high speed processing platforms like NVIDIA Jetson TK1 and design of quality hardware for the detection unit.</w:t>
      </w:r>
    </w:p>
    <w:p w14:paraId="5AD972F0" w14:textId="69D199AA" w:rsidR="00E64103" w:rsidRPr="001C0E6A" w:rsidRDefault="00F8125E" w:rsidP="001C0E6A">
      <w:pPr>
        <w:pStyle w:val="Heading2"/>
      </w:pPr>
      <w:bookmarkStart w:id="15" w:name="_Toc466577074"/>
      <w:r w:rsidRPr="001C0E6A">
        <w:lastRenderedPageBreak/>
        <w:t xml:space="preserve">3.2. </w:t>
      </w:r>
      <w:r w:rsidR="00E64103" w:rsidRPr="001C0E6A">
        <w:t>Optional Features</w:t>
      </w:r>
      <w:bookmarkEnd w:id="15"/>
    </w:p>
    <w:p w14:paraId="79917B50" w14:textId="197CE56B" w:rsidR="00E64103" w:rsidRPr="001C0E6A" w:rsidRDefault="00E64103" w:rsidP="001C0E6A">
      <w:pPr>
        <w:pStyle w:val="Heading3"/>
      </w:pPr>
      <w:bookmarkStart w:id="16" w:name="_Toc466577075"/>
      <w:r w:rsidRPr="001C0E6A">
        <w:t>High quality user interface</w:t>
      </w:r>
      <w:bookmarkEnd w:id="16"/>
    </w:p>
    <w:p w14:paraId="6779E840" w14:textId="33B4F656" w:rsidR="00E64103" w:rsidRDefault="00E64103" w:rsidP="00F63F70">
      <w:pPr>
        <w:pStyle w:val="IndentedParagraph"/>
        <w:jc w:val="both"/>
        <w:rPr>
          <w:sz w:val="24"/>
          <w:szCs w:val="24"/>
        </w:rPr>
      </w:pPr>
      <w:r w:rsidRPr="00F63F70">
        <w:rPr>
          <w:sz w:val="24"/>
          <w:szCs w:val="24"/>
        </w:rPr>
        <w:t xml:space="preserve">A user interface provides ability to graphically view sensor data on a display screen. Use of a </w:t>
      </w:r>
      <w:r w:rsidR="008C1A5E" w:rsidRPr="00F63F70">
        <w:rPr>
          <w:sz w:val="24"/>
          <w:szCs w:val="24"/>
        </w:rPr>
        <w:t>high-quality</w:t>
      </w:r>
      <w:r w:rsidRPr="00F63F70">
        <w:rPr>
          <w:sz w:val="24"/>
          <w:szCs w:val="24"/>
        </w:rPr>
        <w:t xml:space="preserve"> display capable of being housed on the LIDAR improves the portability of the product and allows it be used for handheld applications.</w:t>
      </w:r>
    </w:p>
    <w:p w14:paraId="0813DBDE" w14:textId="2EE72748" w:rsidR="006678BE" w:rsidRPr="001C0E6A" w:rsidRDefault="00C642F7" w:rsidP="006678BE">
      <w:pPr>
        <w:pStyle w:val="Heading3"/>
      </w:pPr>
      <w:bookmarkStart w:id="17" w:name="_Toc466577076"/>
      <w:r>
        <w:t>Object Detection and M</w:t>
      </w:r>
      <w:r w:rsidR="009B7A3B">
        <w:t>arking</w:t>
      </w:r>
      <w:bookmarkEnd w:id="17"/>
    </w:p>
    <w:p w14:paraId="7CE67C2E" w14:textId="4E186BE5" w:rsidR="006678BE" w:rsidRDefault="00265163" w:rsidP="006678BE">
      <w:pPr>
        <w:pStyle w:val="IndentedParagraph"/>
        <w:jc w:val="both"/>
        <w:rPr>
          <w:sz w:val="24"/>
          <w:szCs w:val="24"/>
        </w:rPr>
      </w:pPr>
      <w:r>
        <w:rPr>
          <w:sz w:val="24"/>
          <w:szCs w:val="24"/>
        </w:rPr>
        <w:t xml:space="preserve">The addition of object tracking and marking algorithms to the project’s software implementation further enhances the user experience of the product. This feature particularly helps detect </w:t>
      </w:r>
      <w:r w:rsidR="004E7669">
        <w:rPr>
          <w:sz w:val="24"/>
          <w:szCs w:val="24"/>
        </w:rPr>
        <w:t xml:space="preserve">and mark boundaries of </w:t>
      </w:r>
      <w:r>
        <w:rPr>
          <w:sz w:val="24"/>
          <w:szCs w:val="24"/>
        </w:rPr>
        <w:t>known objects through video and image processing techniques</w:t>
      </w:r>
      <w:r w:rsidR="00877E55">
        <w:rPr>
          <w:sz w:val="24"/>
          <w:szCs w:val="24"/>
        </w:rPr>
        <w:t xml:space="preserve">. </w:t>
      </w:r>
      <w:r w:rsidR="009025E7">
        <w:rPr>
          <w:sz w:val="24"/>
          <w:szCs w:val="24"/>
        </w:rPr>
        <w:t xml:space="preserve">Such a feature would provide the user a better perception of the obstacle and its distance from the </w:t>
      </w:r>
      <w:r w:rsidR="00BE2DB1">
        <w:rPr>
          <w:sz w:val="24"/>
          <w:szCs w:val="24"/>
        </w:rPr>
        <w:t>LIDAR</w:t>
      </w:r>
      <w:r w:rsidR="00F4384E">
        <w:rPr>
          <w:sz w:val="24"/>
          <w:szCs w:val="24"/>
        </w:rPr>
        <w:t>.</w:t>
      </w:r>
      <w:r w:rsidR="009025E7">
        <w:rPr>
          <w:sz w:val="24"/>
          <w:szCs w:val="24"/>
        </w:rPr>
        <w:t xml:space="preserve"> </w:t>
      </w:r>
    </w:p>
    <w:p w14:paraId="5A69BB79" w14:textId="0DF64B0D" w:rsidR="009818C8" w:rsidRPr="001C0E6A" w:rsidRDefault="009818C8" w:rsidP="006678BE">
      <w:pPr>
        <w:pStyle w:val="Heading2"/>
        <w:numPr>
          <w:ilvl w:val="0"/>
          <w:numId w:val="0"/>
        </w:numPr>
      </w:pPr>
      <w:r w:rsidRPr="001C0E6A">
        <w:t xml:space="preserve"> </w:t>
      </w:r>
      <w:bookmarkStart w:id="18" w:name="_Toc466577077"/>
      <w:r w:rsidR="009D7EA2" w:rsidRPr="001C0E6A">
        <w:t xml:space="preserve">3.3. </w:t>
      </w:r>
      <w:r w:rsidRPr="001C0E6A">
        <w:t>Non-functional features</w:t>
      </w:r>
      <w:bookmarkEnd w:id="18"/>
    </w:p>
    <w:p w14:paraId="093F7277" w14:textId="4654EDCE" w:rsidR="009818C8" w:rsidRPr="001C0E6A" w:rsidRDefault="00B812BA" w:rsidP="001C0E6A">
      <w:pPr>
        <w:pStyle w:val="Heading3"/>
      </w:pPr>
      <w:bookmarkStart w:id="19" w:name="_Toc466577078"/>
      <w:r w:rsidRPr="001C0E6A">
        <w:t>Augmented Reality</w:t>
      </w:r>
      <w:bookmarkEnd w:id="19"/>
    </w:p>
    <w:p w14:paraId="4333D173" w14:textId="5078B109" w:rsidR="00B812BA" w:rsidRPr="00F63F70" w:rsidRDefault="00B812BA" w:rsidP="00F63F70">
      <w:pPr>
        <w:pStyle w:val="IndentedParagraph"/>
        <w:jc w:val="both"/>
        <w:rPr>
          <w:sz w:val="24"/>
          <w:szCs w:val="24"/>
        </w:rPr>
      </w:pPr>
      <w:r w:rsidRPr="00F63F70">
        <w:rPr>
          <w:sz w:val="24"/>
          <w:szCs w:val="24"/>
        </w:rP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rsidRPr="00F63F70">
        <w:rPr>
          <w:sz w:val="24"/>
          <w:szCs w:val="24"/>
        </w:rPr>
        <w:t xml:space="preserve"> This feature</w:t>
      </w:r>
      <w:r w:rsidR="00E14298" w:rsidRPr="00F63F70">
        <w:rPr>
          <w:sz w:val="24"/>
          <w:szCs w:val="24"/>
        </w:rPr>
        <w:t xml:space="preserve"> requires developme</w:t>
      </w:r>
      <w:r w:rsidR="00062D7D">
        <w:rPr>
          <w:sz w:val="24"/>
          <w:szCs w:val="24"/>
        </w:rPr>
        <w:t xml:space="preserve">nt of computer graphics and use of </w:t>
      </w:r>
      <w:r w:rsidR="00E14298" w:rsidRPr="00F63F70">
        <w:rPr>
          <w:sz w:val="24"/>
          <w:szCs w:val="24"/>
        </w:rPr>
        <w:t>computer vision algorithms via OpenCV library.</w:t>
      </w:r>
    </w:p>
    <w:p w14:paraId="4E4B4527" w14:textId="77777777" w:rsidR="006E7D5E" w:rsidRPr="007C49B8" w:rsidRDefault="006E7D5E" w:rsidP="000C0770">
      <w:pPr>
        <w:pStyle w:val="IndentedParagraph"/>
      </w:pPr>
    </w:p>
    <w:p w14:paraId="76076196" w14:textId="38B9D620" w:rsidR="003557F7" w:rsidRDefault="00325089" w:rsidP="00682B00">
      <w:pPr>
        <w:pStyle w:val="Heading1"/>
        <w:jc w:val="center"/>
      </w:pPr>
      <w:bookmarkStart w:id="20" w:name="_Toc466577079"/>
      <w:r>
        <w:lastRenderedPageBreak/>
        <w:t>Dependencies</w:t>
      </w:r>
      <w:r w:rsidR="00F147CD">
        <w:t xml:space="preserve"> and Deliverables</w:t>
      </w:r>
      <w:bookmarkEnd w:id="20"/>
    </w:p>
    <w:p w14:paraId="4268EEB0" w14:textId="6CC9654D" w:rsidR="00D80B3D" w:rsidRPr="00007A4F" w:rsidRDefault="00E13BA1" w:rsidP="009474AE">
      <w:pPr>
        <w:pStyle w:val="Heading2"/>
      </w:pPr>
      <w:bookmarkStart w:id="21" w:name="_Toc466577080"/>
      <w:r>
        <w:t xml:space="preserve">4.1. </w:t>
      </w:r>
      <w:r w:rsidR="00D80B3D">
        <w:t>Dependencies</w:t>
      </w:r>
      <w:bookmarkEnd w:id="21"/>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568A79D8" w14:textId="0CD201C4" w:rsidR="00D80B3D" w:rsidRDefault="00D80B3D" w:rsidP="001C0E6A">
      <w:pPr>
        <w:pStyle w:val="ListParagraph"/>
        <w:numPr>
          <w:ilvl w:val="0"/>
          <w:numId w:val="20"/>
        </w:numPr>
      </w:pPr>
      <w:r w:rsidRPr="00E24AD8">
        <w:t xml:space="preserve">Camera feed quality will affect the correctness of the distance sensing algorithm </w:t>
      </w:r>
    </w:p>
    <w:p w14:paraId="6F9A6244" w14:textId="77777777" w:rsidR="001C0E6A" w:rsidRPr="00A82D47" w:rsidRDefault="001C0E6A" w:rsidP="001C0E6A">
      <w:pPr>
        <w:pStyle w:val="ListParagraph"/>
      </w:pPr>
    </w:p>
    <w:p w14:paraId="19712EE2" w14:textId="2D52329F" w:rsidR="00D80B3D" w:rsidRPr="00D35199" w:rsidRDefault="00A80B75" w:rsidP="00CC33AC">
      <w:pPr>
        <w:pStyle w:val="Heading2"/>
      </w:pPr>
      <w:bookmarkStart w:id="22" w:name="_Toc466577081"/>
      <w:r>
        <w:t xml:space="preserve">4.2. </w:t>
      </w:r>
      <w:r w:rsidR="00D80B3D" w:rsidRPr="00D35199">
        <w:t>Deliverables</w:t>
      </w:r>
      <w:bookmarkEnd w:id="22"/>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0C0770">
      <w:pPr>
        <w:pStyle w:val="IndentedParagraph"/>
      </w:pPr>
    </w:p>
    <w:p w14:paraId="3B224265" w14:textId="5C40F927" w:rsidR="00D80B3D" w:rsidRDefault="00D80B3D" w:rsidP="000C0770">
      <w:pPr>
        <w:pStyle w:val="IndentedParagraph"/>
      </w:pPr>
    </w:p>
    <w:p w14:paraId="55AEE3C4" w14:textId="5017C003" w:rsidR="003557F7" w:rsidRDefault="00254CA9" w:rsidP="00682B00">
      <w:pPr>
        <w:pStyle w:val="Heading1"/>
        <w:jc w:val="center"/>
      </w:pPr>
      <w:bookmarkStart w:id="23" w:name="_Toc466577082"/>
      <w:r>
        <w:lastRenderedPageBreak/>
        <w:t>Project Architecture</w:t>
      </w:r>
      <w:bookmarkEnd w:id="23"/>
    </w:p>
    <w:p w14:paraId="10BAD37E" w14:textId="77777777" w:rsidR="008A4011" w:rsidRDefault="008A4011" w:rsidP="00F63F70">
      <w:pPr>
        <w:pStyle w:val="IndentedParagraph"/>
        <w:jc w:val="both"/>
      </w:pPr>
    </w:p>
    <w:p w14:paraId="0BE86D22" w14:textId="23550C05" w:rsidR="008A4011" w:rsidRPr="00F63F70" w:rsidRDefault="008A4011" w:rsidP="00F63F70">
      <w:pPr>
        <w:pStyle w:val="IndentedParagraph"/>
        <w:jc w:val="both"/>
        <w:rPr>
          <w:sz w:val="24"/>
          <w:szCs w:val="24"/>
        </w:rPr>
      </w:pPr>
      <w:r w:rsidRPr="00F63F70">
        <w:rPr>
          <w:sz w:val="24"/>
          <w:szCs w:val="24"/>
        </w:rPr>
        <w:t xml:space="preserve">3D mapping and sensing of the environment is the most researched topic in the automotive industry today for the successful navigation of the Self Driving car. The LiDAR is a device which can be used to sense the objects around us. However, it cannot give the exact details of the object.  A camera acts as the vision of the car and helps the car capture the objects. A combination of the two can help the car map the object and also detect the exact distance. The image captured by the camera requires heavy image processing which can be handled only by a GPU. Hence we chose the NVIDIA TK1 as our platform.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The project requires the detailed understanding of the hardware and the software to be used. This chapter describes the hardware and the software which we are going to use to implement the project.                                                                          </w:t>
      </w:r>
    </w:p>
    <w:p w14:paraId="6EAF5756" w14:textId="77777777" w:rsidR="008A4011" w:rsidRPr="00F63F70" w:rsidRDefault="008A4011" w:rsidP="00F63F70">
      <w:pPr>
        <w:pStyle w:val="IndentedParagraph"/>
        <w:jc w:val="both"/>
        <w:rPr>
          <w:sz w:val="24"/>
          <w:szCs w:val="24"/>
        </w:rPr>
      </w:pPr>
      <w:r w:rsidRPr="00F63F70">
        <w:rPr>
          <w:noProof/>
          <w:sz w:val="24"/>
          <w:szCs w:val="24"/>
        </w:rPr>
        <w:drawing>
          <wp:anchor distT="0" distB="0" distL="114300" distR="114300" simplePos="0" relativeHeight="251660800"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rsidRPr="00F63F70">
        <w:rPr>
          <w:sz w:val="24"/>
          <w:szCs w:val="24"/>
        </w:rPr>
        <w:t xml:space="preserve">                                            </w:t>
      </w:r>
    </w:p>
    <w:p w14:paraId="57B681F7" w14:textId="7777777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67968"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C8D38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sidRPr="00F63F70">
        <w:rPr>
          <w:noProof/>
          <w:sz w:val="24"/>
          <w:szCs w:val="24"/>
        </w:rPr>
        <w:drawing>
          <wp:anchor distT="0" distB="0" distL="114300" distR="114300" simplePos="0" relativeHeight="251653632"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Pr="00F63F70" w:rsidRDefault="008A4011" w:rsidP="00F63F70">
      <w:pPr>
        <w:pStyle w:val="IndentedParagraph"/>
        <w:jc w:val="both"/>
        <w:rPr>
          <w:sz w:val="24"/>
          <w:szCs w:val="24"/>
        </w:rPr>
      </w:pPr>
    </w:p>
    <w:p w14:paraId="3F792EFC" w14:textId="77777777" w:rsidR="008A4011" w:rsidRPr="00F63F70" w:rsidRDefault="008A4011" w:rsidP="00F63F70">
      <w:pPr>
        <w:pStyle w:val="IndentedParagraph"/>
        <w:jc w:val="both"/>
        <w:rPr>
          <w:sz w:val="24"/>
          <w:szCs w:val="24"/>
        </w:rPr>
      </w:pPr>
      <w:r w:rsidRPr="00F63F70">
        <w:rPr>
          <w:sz w:val="24"/>
          <w:szCs w:val="24"/>
        </w:rPr>
        <w:t xml:space="preserve">           Camera Feed</w:t>
      </w:r>
    </w:p>
    <w:p w14:paraId="270C5124" w14:textId="08C83B38" w:rsidR="008A4011" w:rsidRPr="00F63F70" w:rsidRDefault="00D874E1" w:rsidP="00F63F70">
      <w:pPr>
        <w:pStyle w:val="IndentedParagraph"/>
        <w:jc w:val="both"/>
        <w:rPr>
          <w:sz w:val="24"/>
          <w:szCs w:val="24"/>
        </w:rPr>
      </w:pPr>
      <w:r w:rsidRPr="00F63F70">
        <w:rPr>
          <w:noProof/>
          <w:sz w:val="24"/>
          <w:szCs w:val="24"/>
        </w:rPr>
        <w:drawing>
          <wp:anchor distT="0" distB="0" distL="114300" distR="114300" simplePos="0" relativeHeight="251675136" behindDoc="1" locked="0" layoutInCell="1" allowOverlap="1" wp14:anchorId="2F5F4228" wp14:editId="5951DA85">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3C1A6670" w:rsidR="008A4011" w:rsidRPr="00F63F70" w:rsidRDefault="008A4011" w:rsidP="00F63F70">
      <w:pPr>
        <w:pStyle w:val="IndentedParagraph"/>
        <w:jc w:val="both"/>
        <w:rPr>
          <w:sz w:val="24"/>
          <w:szCs w:val="24"/>
        </w:rPr>
      </w:pPr>
    </w:p>
    <w:p w14:paraId="51AEB3E2" w14:textId="2D2DF9E8"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82304" behindDoc="0" locked="0" layoutInCell="1" allowOverlap="1" wp14:anchorId="0093D7AC" wp14:editId="3B441A84">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E81A8"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16139859"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96640" behindDoc="1" locked="0" layoutInCell="1" allowOverlap="1" wp14:anchorId="2E6C9003" wp14:editId="7F974C6E">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40287" id="Connector: Elbow 13" o:spid="_x0000_s1026" type="#_x0000_t34" style="position:absolute;margin-left:102pt;margin-top:4.1pt;width:50.25pt;height:49.65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rsidRPr="00F63F70">
        <w:rPr>
          <w:sz w:val="24"/>
          <w:szCs w:val="24"/>
        </w:rPr>
        <w:t xml:space="preserve">                               </w:t>
      </w:r>
    </w:p>
    <w:p w14:paraId="15F7FA74" w14:textId="5B520B9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45720" distB="45720" distL="114300" distR="114300" simplePos="0" relativeHeight="251624960"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7E648B" w:rsidRDefault="007E648B"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7E648B" w:rsidRDefault="007E648B" w:rsidP="008A4011">
                      <w:r>
                        <w:t>Jetson TK1 Board</w:t>
                      </w:r>
                    </w:p>
                  </w:txbxContent>
                </v:textbox>
                <w10:wrap type="tight"/>
              </v:shape>
            </w:pict>
          </mc:Fallback>
        </mc:AlternateContent>
      </w:r>
      <w:r w:rsidRPr="00F63F70">
        <w:rPr>
          <w:noProof/>
          <w:sz w:val="24"/>
          <w:szCs w:val="24"/>
        </w:rPr>
        <mc:AlternateContent>
          <mc:Choice Requires="wps">
            <w:drawing>
              <wp:anchor distT="0" distB="0" distL="114300" distR="114300" simplePos="0" relativeHeight="251689472"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7E648B" w:rsidRDefault="007E648B"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7E648B" w:rsidRDefault="007E648B" w:rsidP="008A4011">
                      <w:pPr>
                        <w:jc w:val="center"/>
                      </w:pPr>
                      <w:r>
                        <w:t>Laser Source</w:t>
                      </w:r>
                    </w:p>
                  </w:txbxContent>
                </v:textbox>
                <w10:wrap type="through"/>
              </v:rect>
            </w:pict>
          </mc:Fallback>
        </mc:AlternateContent>
      </w:r>
      <w:r w:rsidRPr="00F63F70">
        <w:rPr>
          <w:sz w:val="24"/>
          <w:szCs w:val="24"/>
        </w:rPr>
        <w:t xml:space="preserve">           Servo Motor                                                    </w:t>
      </w:r>
    </w:p>
    <w:p w14:paraId="65500476" w14:textId="77777777" w:rsidR="008A4011" w:rsidRPr="00D874E1" w:rsidRDefault="008A4011" w:rsidP="00F63F70">
      <w:pPr>
        <w:pStyle w:val="IndentedParagraph"/>
        <w:jc w:val="both"/>
      </w:pPr>
      <w:r w:rsidRPr="00F63F70">
        <w:rPr>
          <w:sz w:val="24"/>
          <w:szCs w:val="24"/>
        </w:rPr>
        <w:t xml:space="preserve">                                                                                                                                                   </w:t>
      </w:r>
    </w:p>
    <w:p w14:paraId="3B31BAAC" w14:textId="37F1D01E" w:rsidR="00ED7967" w:rsidRDefault="00ED7967" w:rsidP="000C0770">
      <w:pPr>
        <w:pStyle w:val="IndentedParagraph"/>
      </w:pPr>
    </w:p>
    <w:p w14:paraId="1C584DD6" w14:textId="0402F651" w:rsidR="008A4011" w:rsidRPr="001E0034" w:rsidRDefault="001E0034" w:rsidP="001E0034">
      <w:pPr>
        <w:pStyle w:val="Caption"/>
        <w:jc w:val="center"/>
        <w:rPr>
          <w:color w:val="000000" w:themeColor="text1"/>
          <w:sz w:val="22"/>
        </w:rPr>
      </w:pPr>
      <w:bookmarkStart w:id="24" w:name="_Toc466119761"/>
      <w:bookmarkStart w:id="25" w:name="_Toc466575665"/>
      <w:r>
        <w:t xml:space="preserve">Figure </w:t>
      </w:r>
      <w:fldSimple w:instr=" SEQ Figure \* ARABIC ">
        <w:r w:rsidR="004D246E">
          <w:rPr>
            <w:noProof/>
          </w:rPr>
          <w:t>1</w:t>
        </w:r>
      </w:fldSimple>
      <w:r>
        <w:rPr>
          <w:color w:val="000000" w:themeColor="text1"/>
          <w:sz w:val="22"/>
        </w:rPr>
        <w:t>.</w:t>
      </w:r>
      <w:r w:rsidRPr="001E0034">
        <w:rPr>
          <w:color w:val="000000" w:themeColor="text1"/>
          <w:sz w:val="22"/>
        </w:rPr>
        <w:t xml:space="preserve"> </w:t>
      </w:r>
      <w:r w:rsidRPr="008C1A5E">
        <w:t>System Block Diagram</w:t>
      </w:r>
      <w:bookmarkEnd w:id="24"/>
      <w:bookmarkEnd w:id="25"/>
    </w:p>
    <w:p w14:paraId="02AECFC1" w14:textId="6203BE83" w:rsidR="008A4011" w:rsidRPr="00BC5087" w:rsidRDefault="008A4011" w:rsidP="00BC5087">
      <w:pPr>
        <w:pStyle w:val="Heading2"/>
      </w:pPr>
      <w:bookmarkStart w:id="26" w:name="_Toc466577083"/>
      <w:r w:rsidRPr="00BC5087">
        <w:lastRenderedPageBreak/>
        <w:t>5.1 Jetson TK1 Hardware Architecture</w:t>
      </w:r>
      <w:bookmarkEnd w:id="26"/>
    </w:p>
    <w:p w14:paraId="0764DDC2" w14:textId="1420FF35" w:rsidR="008A4011" w:rsidRPr="002E325C" w:rsidRDefault="008A4011" w:rsidP="002E325C">
      <w:pPr>
        <w:pStyle w:val="IndentedParagraph"/>
        <w:jc w:val="both"/>
        <w:rPr>
          <w:sz w:val="24"/>
          <w:szCs w:val="24"/>
        </w:rPr>
      </w:pPr>
      <w:r w:rsidRPr="002E325C">
        <w:rPr>
          <w:sz w:val="24"/>
          <w:szCs w:val="24"/>
        </w:rP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r w:rsidR="00BC5087" w:rsidRPr="002E325C">
        <w:rPr>
          <w:sz w:val="24"/>
          <w:szCs w:val="24"/>
        </w:rPr>
        <w:t>can provide</w:t>
      </w:r>
      <w:r w:rsidRPr="002E325C">
        <w:rPr>
          <w:sz w:val="24"/>
          <w:szCs w:val="24"/>
        </w:rPr>
        <w:t xml:space="preserve"> 300GFLOPS of 32-bit floating point computations.</w:t>
      </w:r>
    </w:p>
    <w:p w14:paraId="439C0943" w14:textId="1B57F91E" w:rsidR="008A4011" w:rsidRPr="002E325C" w:rsidRDefault="008A4011" w:rsidP="002E325C">
      <w:pPr>
        <w:pStyle w:val="IndentedParagraph"/>
        <w:jc w:val="both"/>
        <w:rPr>
          <w:sz w:val="24"/>
          <w:szCs w:val="24"/>
        </w:rPr>
      </w:pPr>
      <w:r w:rsidRPr="002E325C">
        <w:rPr>
          <w:noProof/>
          <w:sz w:val="24"/>
          <w:szCs w:val="24"/>
        </w:rPr>
        <w:drawing>
          <wp:anchor distT="0" distB="0" distL="114300" distR="114300" simplePos="0" relativeHeight="251646464" behindDoc="1" locked="0" layoutInCell="1" allowOverlap="1" wp14:anchorId="4583FD7F" wp14:editId="70898DEF">
            <wp:simplePos x="0" y="0"/>
            <wp:positionH relativeFrom="column">
              <wp:posOffset>0</wp:posOffset>
            </wp:positionH>
            <wp:positionV relativeFrom="paragraph">
              <wp:posOffset>105410</wp:posOffset>
            </wp:positionV>
            <wp:extent cx="2508885" cy="2583180"/>
            <wp:effectExtent l="0" t="0" r="5715" b="7620"/>
            <wp:wrapTight wrapText="bothSides">
              <wp:wrapPolygon edited="0">
                <wp:start x="0" y="0"/>
                <wp:lineTo x="0" y="21504"/>
                <wp:lineTo x="21485" y="2150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885" cy="2583180"/>
                    </a:xfrm>
                    <a:prstGeom prst="rect">
                      <a:avLst/>
                    </a:prstGeom>
                  </pic:spPr>
                </pic:pic>
              </a:graphicData>
            </a:graphic>
            <wp14:sizeRelH relativeFrom="margin">
              <wp14:pctWidth>0</wp14:pctWidth>
            </wp14:sizeRelH>
            <wp14:sizeRelV relativeFrom="margin">
              <wp14:pctHeight>0</wp14:pctHeight>
            </wp14:sizeRelV>
          </wp:anchor>
        </w:drawing>
      </w:r>
      <w:r w:rsidRPr="002E325C">
        <w:rPr>
          <w:noProof/>
          <w:sz w:val="24"/>
          <w:szCs w:val="24"/>
        </w:rPr>
        <w:drawing>
          <wp:anchor distT="0" distB="0" distL="114300" distR="114300" simplePos="0" relativeHeight="251639296"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rsidRPr="002E325C">
        <w:rPr>
          <w:sz w:val="24"/>
          <w:szCs w:val="24"/>
        </w:rPr>
        <w:tab/>
      </w:r>
    </w:p>
    <w:p w14:paraId="33C9FF4D" w14:textId="77777777" w:rsidR="00BC5087" w:rsidRPr="002E325C" w:rsidRDefault="00BC5087" w:rsidP="002E325C">
      <w:pPr>
        <w:pStyle w:val="IndentedParagraph"/>
        <w:jc w:val="both"/>
        <w:rPr>
          <w:sz w:val="24"/>
          <w:szCs w:val="24"/>
        </w:rPr>
      </w:pPr>
    </w:p>
    <w:p w14:paraId="027D2FE6" w14:textId="77777777" w:rsidR="00BC5087" w:rsidRPr="002E325C" w:rsidRDefault="00BC5087" w:rsidP="002E325C">
      <w:pPr>
        <w:pStyle w:val="IndentedParagraph"/>
        <w:jc w:val="both"/>
        <w:rPr>
          <w:sz w:val="24"/>
          <w:szCs w:val="24"/>
        </w:rPr>
      </w:pPr>
    </w:p>
    <w:p w14:paraId="0D037234" w14:textId="387C68E2" w:rsidR="008A4011" w:rsidRPr="002E325C" w:rsidRDefault="001E0034" w:rsidP="002E325C">
      <w:pPr>
        <w:pStyle w:val="Caption"/>
        <w:jc w:val="both"/>
        <w:rPr>
          <w:color w:val="000000" w:themeColor="text1"/>
          <w:sz w:val="24"/>
          <w:szCs w:val="24"/>
        </w:rPr>
      </w:pPr>
      <w:bookmarkStart w:id="27" w:name="_Toc466119762"/>
      <w:bookmarkStart w:id="28" w:name="_Toc466575666"/>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2</w:t>
      </w:r>
      <w:r w:rsidRPr="002E325C">
        <w:rPr>
          <w:sz w:val="24"/>
          <w:szCs w:val="24"/>
        </w:rPr>
        <w:fldChar w:fldCharType="end"/>
      </w:r>
      <w:r w:rsidRPr="002E325C">
        <w:rPr>
          <w:sz w:val="24"/>
          <w:szCs w:val="24"/>
        </w:rPr>
        <w:t xml:space="preserve">. </w:t>
      </w:r>
      <w:r w:rsidR="008A4011" w:rsidRPr="002E325C">
        <w:rPr>
          <w:sz w:val="24"/>
          <w:szCs w:val="24"/>
        </w:rPr>
        <w:t>TK1 Embedded Board Top View</w:t>
      </w:r>
      <w:bookmarkEnd w:id="27"/>
      <w:bookmarkEnd w:id="28"/>
      <w:r w:rsidR="008A4011" w:rsidRPr="002E325C">
        <w:rPr>
          <w:color w:val="000000" w:themeColor="text1"/>
          <w:sz w:val="24"/>
          <w:szCs w:val="24"/>
        </w:rPr>
        <w:t xml:space="preserve"> </w:t>
      </w:r>
    </w:p>
    <w:p w14:paraId="5840FC5F" w14:textId="42544A31" w:rsidR="008A4011" w:rsidRPr="002E325C" w:rsidRDefault="00BC5087" w:rsidP="002E325C">
      <w:pPr>
        <w:pStyle w:val="IndentedParagraph"/>
        <w:jc w:val="both"/>
        <w:rPr>
          <w:sz w:val="24"/>
          <w:szCs w:val="24"/>
        </w:rPr>
      </w:pPr>
      <w:r w:rsidRPr="002E325C">
        <w:rPr>
          <w:noProof/>
          <w:sz w:val="24"/>
          <w:szCs w:val="24"/>
        </w:rPr>
        <w:drawing>
          <wp:anchor distT="0" distB="0" distL="114300" distR="114300" simplePos="0" relativeHeight="251632128" behindDoc="0" locked="0" layoutInCell="1" allowOverlap="1" wp14:anchorId="3A552A85" wp14:editId="045184D4">
            <wp:simplePos x="0" y="0"/>
            <wp:positionH relativeFrom="column">
              <wp:posOffset>438150</wp:posOffset>
            </wp:positionH>
            <wp:positionV relativeFrom="paragraph">
              <wp:posOffset>9052</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Pr="002E325C" w:rsidRDefault="008A4011" w:rsidP="002E325C">
      <w:pPr>
        <w:pStyle w:val="IndentedParagraph"/>
        <w:jc w:val="both"/>
        <w:rPr>
          <w:sz w:val="24"/>
          <w:szCs w:val="24"/>
        </w:rPr>
      </w:pPr>
    </w:p>
    <w:p w14:paraId="43EAD57C" w14:textId="77777777" w:rsidR="008A4011" w:rsidRPr="002E325C" w:rsidRDefault="008A4011" w:rsidP="002E325C">
      <w:pPr>
        <w:pStyle w:val="IndentedParagraph"/>
        <w:jc w:val="both"/>
        <w:rPr>
          <w:sz w:val="24"/>
          <w:szCs w:val="24"/>
        </w:rPr>
      </w:pPr>
    </w:p>
    <w:p w14:paraId="230CDB94" w14:textId="77777777" w:rsidR="008A4011" w:rsidRPr="002E325C" w:rsidRDefault="008A4011" w:rsidP="002E325C">
      <w:pPr>
        <w:pStyle w:val="IndentedParagraph"/>
        <w:jc w:val="both"/>
        <w:rPr>
          <w:sz w:val="24"/>
          <w:szCs w:val="24"/>
        </w:rPr>
      </w:pPr>
    </w:p>
    <w:p w14:paraId="3F5074F6" w14:textId="6ADC5003" w:rsidR="008A4011" w:rsidRPr="002E325C" w:rsidRDefault="001E0034" w:rsidP="00C423CA">
      <w:pPr>
        <w:pStyle w:val="Caption"/>
        <w:jc w:val="center"/>
        <w:rPr>
          <w:sz w:val="24"/>
          <w:szCs w:val="24"/>
        </w:rPr>
      </w:pPr>
      <w:bookmarkStart w:id="29" w:name="_Toc466119763"/>
      <w:bookmarkStart w:id="30" w:name="_Toc466575667"/>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3</w:t>
      </w:r>
      <w:r w:rsidRPr="002E325C">
        <w:rPr>
          <w:sz w:val="24"/>
          <w:szCs w:val="24"/>
        </w:rPr>
        <w:fldChar w:fldCharType="end"/>
      </w:r>
      <w:r w:rsidRPr="002E325C">
        <w:rPr>
          <w:sz w:val="24"/>
          <w:szCs w:val="24"/>
        </w:rPr>
        <w:t>.</w:t>
      </w:r>
      <w:r w:rsidR="00FE55E6">
        <w:rPr>
          <w:sz w:val="24"/>
          <w:szCs w:val="24"/>
        </w:rPr>
        <w:t xml:space="preserve"> </w:t>
      </w:r>
      <w:r w:rsidR="00785270" w:rsidRPr="002E325C">
        <w:rPr>
          <w:sz w:val="24"/>
          <w:szCs w:val="24"/>
        </w:rPr>
        <w:t xml:space="preserve">TK1 </w:t>
      </w:r>
      <w:r w:rsidR="00785270" w:rsidRPr="00C423CA">
        <w:rPr>
          <w:sz w:val="24"/>
          <w:szCs w:val="24"/>
        </w:rPr>
        <w:t>Architectur</w:t>
      </w:r>
      <w:r w:rsidR="004D246E" w:rsidRPr="00C423CA">
        <w:rPr>
          <w:sz w:val="24"/>
          <w:szCs w:val="24"/>
        </w:rPr>
        <w:t>e</w:t>
      </w:r>
      <w:r w:rsidR="00C423CA" w:rsidRPr="00C423CA">
        <w:rPr>
          <w:sz w:val="24"/>
          <w:szCs w:val="24"/>
        </w:rPr>
        <w:t xml:space="preserve"> and USB</w:t>
      </w:r>
      <w:r w:rsidR="004D246E" w:rsidRPr="00C423CA">
        <w:rPr>
          <w:sz w:val="24"/>
          <w:szCs w:val="24"/>
        </w:rPr>
        <w:t xml:space="preserve"> Camera</w:t>
      </w:r>
      <w:bookmarkEnd w:id="29"/>
      <w:bookmarkEnd w:id="30"/>
    </w:p>
    <w:p w14:paraId="0CA3E40D" w14:textId="18DCD0E9" w:rsidR="008A4011" w:rsidRPr="002E325C" w:rsidRDefault="008A4011" w:rsidP="002E325C">
      <w:pPr>
        <w:pStyle w:val="IndentedParagraph"/>
        <w:jc w:val="both"/>
        <w:rPr>
          <w:sz w:val="24"/>
          <w:szCs w:val="24"/>
        </w:rPr>
      </w:pPr>
      <w:r w:rsidRPr="002E325C">
        <w:rPr>
          <w:sz w:val="24"/>
          <w:szCs w:val="24"/>
        </w:rPr>
        <w:t xml:space="preserve">The TK1 has </w:t>
      </w:r>
      <w:r w:rsidR="00ED7967" w:rsidRPr="002E325C">
        <w:rPr>
          <w:sz w:val="24"/>
          <w:szCs w:val="24"/>
        </w:rPr>
        <w:t>a</w:t>
      </w:r>
      <w:r w:rsidRPr="002E325C">
        <w:rPr>
          <w:sz w:val="24"/>
          <w:szCs w:val="24"/>
        </w:rPr>
        <w:t xml:space="preserve"> </w:t>
      </w:r>
      <w:r w:rsidR="00ED7967" w:rsidRPr="002E325C">
        <w:rPr>
          <w:sz w:val="24"/>
          <w:szCs w:val="24"/>
        </w:rPr>
        <w:t>32-bit</w:t>
      </w:r>
      <w:r w:rsidRPr="002E325C">
        <w:rPr>
          <w:sz w:val="24"/>
          <w:szCs w:val="24"/>
        </w:rPr>
        <w:t xml:space="preserve"> quad core ARM Cortex A15 MPcore R3 CPU. The CPU has low power cores for better power efficiency. TK1 has 2GB RAM and 16 GB of onboard storage.</w:t>
      </w:r>
    </w:p>
    <w:p w14:paraId="067082AB" w14:textId="68F09CD3" w:rsidR="008A4011" w:rsidRPr="00BC5087" w:rsidRDefault="008A4011" w:rsidP="00BC5087">
      <w:pPr>
        <w:pStyle w:val="Heading2"/>
      </w:pPr>
      <w:bookmarkStart w:id="31" w:name="_Toc466577084"/>
      <w:r w:rsidRPr="00BC5087">
        <w:t>5.2 Jetson TK1 Software Architecture</w:t>
      </w:r>
      <w:bookmarkEnd w:id="31"/>
    </w:p>
    <w:p w14:paraId="25519996" w14:textId="77777777" w:rsidR="008A4011" w:rsidRPr="00D874E1" w:rsidRDefault="008A4011" w:rsidP="002E325C">
      <w:pPr>
        <w:pStyle w:val="IndentedParagraph"/>
        <w:jc w:val="both"/>
      </w:pPr>
      <w:r w:rsidRPr="00D874E1">
        <w:t xml:space="preserve"> </w:t>
      </w:r>
      <w:r w:rsidRPr="002E325C">
        <w:rPr>
          <w:sz w:val="24"/>
          <w:szCs w:val="24"/>
        </w:rPr>
        <w:t>On the software side the TK1 runs on Linux for Tegra(L4T) a modified package of Ubuntu 14.04. The TK1 supports CUDA 6.5, OpenGL 4.4 and NVIDIA VisionWorks ToolKit. Vision Works is an SDK which provides algorithms for NVIDIA-CUDA devise which are used to run OpenCV 3.0 applications. The board is also equipped with USB 3.0 and Ethernet ports which can be used to interface the camera to the board.</w:t>
      </w:r>
      <w:r w:rsidRPr="00D874E1">
        <w:t xml:space="preserve"> </w:t>
      </w:r>
    </w:p>
    <w:p w14:paraId="467DE390" w14:textId="5A1A1763" w:rsidR="008A4011" w:rsidRPr="00BC5087" w:rsidRDefault="008A4011" w:rsidP="00BC5087">
      <w:pPr>
        <w:pStyle w:val="Heading2"/>
      </w:pPr>
      <w:bookmarkStart w:id="32" w:name="_Toc466577085"/>
      <w:r w:rsidRPr="00BC5087">
        <w:lastRenderedPageBreak/>
        <w:t>5.3 Servo Motor</w:t>
      </w:r>
      <w:bookmarkEnd w:id="32"/>
      <w:r w:rsidRPr="00BC5087">
        <w:t xml:space="preserve"> </w:t>
      </w:r>
    </w:p>
    <w:p w14:paraId="3831A808" w14:textId="0C14F66C" w:rsidR="008A4011" w:rsidRPr="002E325C" w:rsidRDefault="008A4011" w:rsidP="002E325C">
      <w:pPr>
        <w:pStyle w:val="IndentedParagraph"/>
        <w:jc w:val="both"/>
        <w:rPr>
          <w:sz w:val="24"/>
          <w:szCs w:val="24"/>
        </w:rPr>
      </w:pPr>
      <w:r w:rsidRPr="002E325C">
        <w:rPr>
          <w:sz w:val="24"/>
          <w:szCs w:val="24"/>
        </w:rP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692C79C3" w:rsidR="008A4011" w:rsidRPr="00BC5087" w:rsidRDefault="008A4011" w:rsidP="00BC5087">
      <w:pPr>
        <w:pStyle w:val="Heading2"/>
      </w:pPr>
      <w:bookmarkStart w:id="33" w:name="_Toc466577086"/>
      <w:r w:rsidRPr="00BC5087">
        <w:t>5.4 Project Software Architecture</w:t>
      </w:r>
      <w:bookmarkEnd w:id="33"/>
    </w:p>
    <w:p w14:paraId="24C038AF" w14:textId="77777777" w:rsidR="008A4011" w:rsidRPr="002E325C" w:rsidRDefault="008A4011" w:rsidP="002E325C">
      <w:pPr>
        <w:pStyle w:val="IndentedParagraph"/>
        <w:jc w:val="both"/>
        <w:rPr>
          <w:sz w:val="24"/>
          <w:szCs w:val="24"/>
        </w:rPr>
      </w:pPr>
      <w:r w:rsidRPr="002E325C">
        <w:rPr>
          <w:sz w:val="24"/>
          <w:szCs w:val="24"/>
        </w:rPr>
        <w:t>The project will be on C/C++.However for image processing we will use OpenCV and to give the code the capability to process parallelly on the GPU we will use CUDA.</w:t>
      </w:r>
    </w:p>
    <w:p w14:paraId="7D4B44E6" w14:textId="0AEAFDA1" w:rsidR="008A4011" w:rsidRPr="002E325C" w:rsidRDefault="008A4011" w:rsidP="002E325C">
      <w:pPr>
        <w:pStyle w:val="IndentedParagraph"/>
        <w:jc w:val="both"/>
        <w:rPr>
          <w:sz w:val="24"/>
          <w:szCs w:val="24"/>
        </w:rPr>
      </w:pPr>
      <w:r w:rsidRPr="002E325C">
        <w:rPr>
          <w:sz w:val="24"/>
          <w:szCs w:val="24"/>
        </w:rPr>
        <w:t xml:space="preserve">OpenCV: Open Source Computer Vision(OpenCV) is a library available in C/C++/Python useful for real-time computer vision. It has a range of inbuilt APIs which can be used for image/video capturing and processing. Motion understanding, object detection, facial recognition systems </w:t>
      </w:r>
      <w:r w:rsidR="00BC5087" w:rsidRPr="002E325C">
        <w:rPr>
          <w:sz w:val="24"/>
          <w:szCs w:val="24"/>
        </w:rPr>
        <w:t>etc.</w:t>
      </w:r>
      <w:r w:rsidRPr="002E325C">
        <w:rPr>
          <w:sz w:val="24"/>
          <w:szCs w:val="24"/>
        </w:rPr>
        <w:t xml:space="preserve"> are some of the fields where OpenCV is widely used. </w:t>
      </w:r>
    </w:p>
    <w:p w14:paraId="4B9F15A7" w14:textId="77777777" w:rsidR="008A4011" w:rsidRPr="002E325C" w:rsidRDefault="008A4011" w:rsidP="002E325C">
      <w:pPr>
        <w:pStyle w:val="IndentedParagraph"/>
        <w:jc w:val="both"/>
        <w:rPr>
          <w:sz w:val="24"/>
          <w:szCs w:val="24"/>
        </w:rPr>
      </w:pPr>
      <w:r w:rsidRPr="002E325C">
        <w:rPr>
          <w:sz w:val="24"/>
          <w:szCs w:val="24"/>
        </w:rPr>
        <w:t>CUDA:  CUDA is a parallel computing platform and 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4BC8F25E" w14:textId="665FB0F5" w:rsidR="003557F7" w:rsidRPr="002E325C" w:rsidRDefault="008A4011" w:rsidP="002E325C">
      <w:pPr>
        <w:pStyle w:val="IndentedParagraph"/>
        <w:jc w:val="both"/>
        <w:rPr>
          <w:sz w:val="24"/>
          <w:szCs w:val="24"/>
        </w:rPr>
      </w:pPr>
      <w:r w:rsidRPr="002E325C">
        <w:rPr>
          <w:sz w:val="24"/>
          <w:szCs w:val="24"/>
        </w:rPr>
        <w:t xml:space="preserve">OpenCV contains a GPU module that contains the CUDA APIs for the GPU. With this </w:t>
      </w:r>
      <w:r w:rsidR="00BC5087" w:rsidRPr="002E325C">
        <w:rPr>
          <w:sz w:val="24"/>
          <w:szCs w:val="24"/>
        </w:rPr>
        <w:t>module,</w:t>
      </w:r>
      <w:r w:rsidRPr="002E325C">
        <w:rPr>
          <w:sz w:val="24"/>
          <w:szCs w:val="24"/>
        </w:rPr>
        <w:t xml:space="preserve"> it </w:t>
      </w:r>
      <w:r w:rsidR="00BC5087" w:rsidRPr="002E325C">
        <w:rPr>
          <w:sz w:val="24"/>
          <w:szCs w:val="24"/>
        </w:rPr>
        <w:t>can</w:t>
      </w:r>
      <w:r w:rsidRPr="002E325C">
        <w:rPr>
          <w:sz w:val="24"/>
          <w:szCs w:val="24"/>
        </w:rPr>
        <w:t xml:space="preserve"> accelerate almost all the APIs of the OpenCV. The code we will write in OpenCV can be made to run on the GPU with these APIs resulting in faster image processing and better performance.</w:t>
      </w:r>
    </w:p>
    <w:p w14:paraId="7706EC31" w14:textId="62751765" w:rsidR="003557F7" w:rsidRDefault="00F147CD" w:rsidP="00682B00">
      <w:pPr>
        <w:pStyle w:val="Heading1"/>
        <w:jc w:val="center"/>
      </w:pPr>
      <w:bookmarkStart w:id="34" w:name="_Toc530662802"/>
      <w:bookmarkStart w:id="35" w:name="_Toc466577087"/>
      <w:r>
        <w:lastRenderedPageBreak/>
        <w:t>Project Design</w:t>
      </w:r>
      <w:bookmarkEnd w:id="34"/>
      <w:bookmarkEnd w:id="35"/>
    </w:p>
    <w:p w14:paraId="46B03CE5" w14:textId="6E5F38EB" w:rsidR="00325089" w:rsidRDefault="00325089" w:rsidP="00682B00">
      <w:pPr>
        <w:pStyle w:val="Heading1"/>
        <w:jc w:val="center"/>
      </w:pPr>
      <w:bookmarkStart w:id="36" w:name="_Toc530662806"/>
      <w:bookmarkStart w:id="37" w:name="_Toc466577088"/>
      <w:r>
        <w:lastRenderedPageBreak/>
        <w:t>QA, Performance, Deployment Plan</w:t>
      </w:r>
      <w:bookmarkEnd w:id="37"/>
    </w:p>
    <w:p w14:paraId="72155B30" w14:textId="61F01C60" w:rsidR="00F053A2" w:rsidRDefault="00F053A2" w:rsidP="00F053A2">
      <w:pPr>
        <w:autoSpaceDE w:val="0"/>
        <w:autoSpaceDN w:val="0"/>
        <w:adjustRightInd w:val="0"/>
        <w:spacing w:line="240" w:lineRule="auto"/>
        <w:jc w:val="both"/>
        <w:rPr>
          <w:color w:val="000000"/>
          <w:szCs w:val="24"/>
        </w:rPr>
      </w:pPr>
    </w:p>
    <w:p w14:paraId="16C86F09" w14:textId="447115F3" w:rsidR="004B4824" w:rsidRPr="00F053A2" w:rsidRDefault="004B4824" w:rsidP="004B4824">
      <w:pPr>
        <w:pStyle w:val="Heading2"/>
      </w:pPr>
      <w:bookmarkStart w:id="38" w:name="_Toc466577089"/>
      <w:r>
        <w:t xml:space="preserve">7.1 </w:t>
      </w:r>
      <w:r w:rsidRPr="00F053A2">
        <w:t>Testing</w:t>
      </w:r>
      <w:bookmarkEnd w:id="38"/>
    </w:p>
    <w:p w14:paraId="537D6E8F" w14:textId="77777777" w:rsidR="004B4824" w:rsidRDefault="004B4824" w:rsidP="00F053A2">
      <w:pPr>
        <w:autoSpaceDE w:val="0"/>
        <w:autoSpaceDN w:val="0"/>
        <w:adjustRightInd w:val="0"/>
        <w:spacing w:line="240" w:lineRule="auto"/>
        <w:jc w:val="both"/>
        <w:rPr>
          <w:color w:val="000000"/>
          <w:szCs w:val="24"/>
        </w:rPr>
      </w:pPr>
    </w:p>
    <w:p w14:paraId="0B2FC3FD" w14:textId="77777777" w:rsidR="00CF789A" w:rsidRDefault="00F053A2" w:rsidP="00F053A2">
      <w:pPr>
        <w:autoSpaceDE w:val="0"/>
        <w:autoSpaceDN w:val="0"/>
        <w:adjustRightInd w:val="0"/>
        <w:spacing w:line="240" w:lineRule="auto"/>
        <w:jc w:val="both"/>
        <w:rPr>
          <w:color w:val="000000"/>
          <w:szCs w:val="24"/>
        </w:rPr>
      </w:pPr>
      <w:r>
        <w:rPr>
          <w:color w:val="000000"/>
          <w:szCs w:val="24"/>
        </w:rPr>
        <w:t>One of the crucial aspects of product development is extensive testing and q</w:t>
      </w:r>
      <w:r w:rsidR="00620189">
        <w:rPr>
          <w:color w:val="000000"/>
          <w:szCs w:val="24"/>
        </w:rPr>
        <w:t>uality check</w:t>
      </w:r>
      <w:r>
        <w:rPr>
          <w:color w:val="000000"/>
          <w:szCs w:val="24"/>
        </w:rPr>
        <w:t xml:space="preserve"> to ensure high standard of performance.</w:t>
      </w:r>
      <w:r w:rsidR="00D24B22">
        <w:rPr>
          <w:color w:val="000000"/>
          <w:szCs w:val="24"/>
        </w:rPr>
        <w:t xml:space="preserve"> </w:t>
      </w:r>
      <w:r w:rsidR="009F4016">
        <w:rPr>
          <w:color w:val="000000"/>
          <w:szCs w:val="24"/>
        </w:rPr>
        <w:t xml:space="preserve">All such quality assurance activities, testing methodologies, test plan and deployment plan </w:t>
      </w:r>
      <w:r w:rsidR="008605B4">
        <w:rPr>
          <w:color w:val="000000"/>
          <w:szCs w:val="24"/>
        </w:rPr>
        <w:t>are</w:t>
      </w:r>
      <w:r w:rsidR="009F4016">
        <w:rPr>
          <w:color w:val="000000"/>
          <w:szCs w:val="24"/>
        </w:rPr>
        <w:t xml:space="preserve"> discussed below.</w:t>
      </w:r>
      <w:r w:rsidR="0059590C">
        <w:rPr>
          <w:color w:val="000000"/>
          <w:szCs w:val="24"/>
        </w:rPr>
        <w:t xml:space="preserve"> </w:t>
      </w:r>
      <w:r w:rsidR="00955D94">
        <w:rPr>
          <w:color w:val="000000"/>
          <w:szCs w:val="24"/>
        </w:rPr>
        <w:t>The design and implementation will be tested with different methodologies</w:t>
      </w:r>
      <w:r w:rsidR="00973C92">
        <w:rPr>
          <w:color w:val="000000"/>
          <w:szCs w:val="24"/>
        </w:rPr>
        <w:t>,</w:t>
      </w:r>
      <w:r w:rsidR="00955D94">
        <w:rPr>
          <w:color w:val="000000"/>
          <w:szCs w:val="24"/>
        </w:rPr>
        <w:t xml:space="preserve"> under different test sets to eliminate bugs and improve system performance. </w:t>
      </w:r>
    </w:p>
    <w:p w14:paraId="4DE385EE" w14:textId="77777777" w:rsidR="00CF789A" w:rsidRDefault="00CF789A" w:rsidP="00F053A2">
      <w:pPr>
        <w:autoSpaceDE w:val="0"/>
        <w:autoSpaceDN w:val="0"/>
        <w:adjustRightInd w:val="0"/>
        <w:spacing w:line="240" w:lineRule="auto"/>
        <w:jc w:val="both"/>
        <w:rPr>
          <w:color w:val="000000"/>
          <w:szCs w:val="24"/>
        </w:rPr>
      </w:pPr>
    </w:p>
    <w:p w14:paraId="0444A4AF" w14:textId="592A7BFD" w:rsidR="001E301A" w:rsidRPr="00F053A2" w:rsidRDefault="00F053A2" w:rsidP="00F053A2">
      <w:pPr>
        <w:autoSpaceDE w:val="0"/>
        <w:autoSpaceDN w:val="0"/>
        <w:adjustRightInd w:val="0"/>
        <w:spacing w:line="240" w:lineRule="auto"/>
        <w:jc w:val="both"/>
        <w:rPr>
          <w:color w:val="000000"/>
          <w:szCs w:val="24"/>
        </w:rPr>
      </w:pPr>
      <w:r w:rsidRPr="00F053A2">
        <w:rPr>
          <w:color w:val="000000"/>
          <w:szCs w:val="24"/>
        </w:rPr>
        <w:t xml:space="preserve">The scope of the test plan </w:t>
      </w:r>
      <w:r w:rsidR="00B4097F">
        <w:rPr>
          <w:color w:val="000000"/>
          <w:szCs w:val="24"/>
        </w:rPr>
        <w:t xml:space="preserve">includes testing </w:t>
      </w:r>
      <w:r w:rsidR="00620189">
        <w:rPr>
          <w:color w:val="000000"/>
          <w:szCs w:val="24"/>
        </w:rPr>
        <w:t xml:space="preserve">graphics features, </w:t>
      </w:r>
      <w:r w:rsidR="00B4097F">
        <w:rPr>
          <w:color w:val="000000"/>
          <w:szCs w:val="24"/>
        </w:rPr>
        <w:t>image and video decoration features, motor drive mechanism, LIDAR detection and processing, sample acquisition rate test and object detection with marking test.</w:t>
      </w:r>
      <w:r w:rsidR="00F8126F">
        <w:rPr>
          <w:color w:val="000000"/>
          <w:szCs w:val="24"/>
        </w:rPr>
        <w:t xml:space="preserve"> The test plan covers different test methodologies like unit test, integration test, functional test, performance test and system test.</w:t>
      </w:r>
      <w:r w:rsidR="003D6153">
        <w:rPr>
          <w:color w:val="000000"/>
          <w:szCs w:val="24"/>
        </w:rPr>
        <w:t xml:space="preserve"> </w:t>
      </w:r>
      <w:r w:rsidR="00D101E7">
        <w:rPr>
          <w:color w:val="000000"/>
          <w:szCs w:val="24"/>
        </w:rPr>
        <w:t xml:space="preserve">The test methodologies and their test </w:t>
      </w:r>
      <w:r w:rsidR="004F1FEB">
        <w:rPr>
          <w:color w:val="000000"/>
          <w:szCs w:val="24"/>
        </w:rPr>
        <w:t>coverage is explained as below:</w:t>
      </w:r>
    </w:p>
    <w:p w14:paraId="6C5CE158" w14:textId="77777777" w:rsidR="00F053A2" w:rsidRPr="00F053A2" w:rsidRDefault="00F053A2" w:rsidP="00BF49E0">
      <w:pPr>
        <w:pStyle w:val="Heading3"/>
      </w:pPr>
      <w:bookmarkStart w:id="39" w:name="_Toc466577090"/>
      <w:r w:rsidRPr="00D81483">
        <w:rPr>
          <w:rFonts w:ascii="Times New Roman" w:hAnsi="Times New Roman"/>
        </w:rPr>
        <w:t>Unit</w:t>
      </w:r>
      <w:r w:rsidRPr="00F053A2">
        <w:t xml:space="preserve"> Testing</w:t>
      </w:r>
      <w:bookmarkEnd w:id="39"/>
    </w:p>
    <w:p w14:paraId="3149617A" w14:textId="2DC780D0" w:rsidR="00F053A2" w:rsidRDefault="0018784C" w:rsidP="007806CC">
      <w:pPr>
        <w:autoSpaceDE w:val="0"/>
        <w:autoSpaceDN w:val="0"/>
        <w:adjustRightInd w:val="0"/>
        <w:spacing w:line="240" w:lineRule="auto"/>
        <w:jc w:val="both"/>
        <w:rPr>
          <w:color w:val="000000"/>
          <w:szCs w:val="24"/>
        </w:rPr>
      </w:pPr>
      <w:r>
        <w:rPr>
          <w:color w:val="000000"/>
          <w:szCs w:val="24"/>
        </w:rPr>
        <w:t>This involves the testing of each unit used in the project. Each unit is tested individually for proper operation</w:t>
      </w:r>
      <w:r w:rsidR="00FA2180">
        <w:rPr>
          <w:color w:val="000000"/>
          <w:szCs w:val="24"/>
        </w:rPr>
        <w:t xml:space="preserve"> and functionality verification</w:t>
      </w:r>
      <w:r>
        <w:rPr>
          <w:color w:val="000000"/>
          <w:szCs w:val="24"/>
        </w:rPr>
        <w:t>.</w:t>
      </w:r>
      <w:r w:rsidR="00BB4B50">
        <w:rPr>
          <w:color w:val="000000"/>
          <w:szCs w:val="24"/>
        </w:rPr>
        <w:t xml:space="preserve"> The test is done manually with future implementation of an automation script to speed up the process.</w:t>
      </w:r>
      <w:r w:rsidR="009A5CBC">
        <w:rPr>
          <w:color w:val="000000"/>
          <w:szCs w:val="24"/>
        </w:rPr>
        <w:t xml:space="preserve"> Each functionality is tested extensively to ensure that the test results match with the expected outcome.</w:t>
      </w:r>
      <w:r w:rsidR="00B42CDF">
        <w:rPr>
          <w:color w:val="000000"/>
          <w:szCs w:val="24"/>
        </w:rPr>
        <w:t xml:space="preserve"> Unit tests include 3D graphics test, image capture test, screen decoration test, video capture and decoration test, laser source test, laser detection unit test, motor drive test etc.</w:t>
      </w:r>
      <w:r w:rsidR="00D25D58">
        <w:rPr>
          <w:color w:val="000000"/>
          <w:szCs w:val="24"/>
        </w:rPr>
        <w:t xml:space="preserve"> Some of the unit tests and their expected outcome are as follows:</w:t>
      </w:r>
    </w:p>
    <w:p w14:paraId="63B567E2" w14:textId="27FE24FF" w:rsidR="001E301A" w:rsidRDefault="001E301A" w:rsidP="00424349">
      <w:pPr>
        <w:autoSpaceDE w:val="0"/>
        <w:autoSpaceDN w:val="0"/>
        <w:adjustRightInd w:val="0"/>
        <w:spacing w:line="240" w:lineRule="auto"/>
        <w:rPr>
          <w:color w:val="000000"/>
          <w:szCs w:val="24"/>
        </w:rPr>
      </w:pPr>
    </w:p>
    <w:tbl>
      <w:tblPr>
        <w:tblStyle w:val="PlainTable2"/>
        <w:tblW w:w="8900" w:type="dxa"/>
        <w:tblLook w:val="04A0" w:firstRow="1" w:lastRow="0" w:firstColumn="1" w:lastColumn="0" w:noHBand="0" w:noVBand="1"/>
      </w:tblPr>
      <w:tblGrid>
        <w:gridCol w:w="1558"/>
        <w:gridCol w:w="2420"/>
        <w:gridCol w:w="4922"/>
      </w:tblGrid>
      <w:tr w:rsidR="00DC5B17" w:rsidRPr="005C7C99" w14:paraId="37D0F6F9" w14:textId="77777777" w:rsidTr="000E21AD">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58" w:type="dxa"/>
          </w:tcPr>
          <w:p w14:paraId="02A60FF3" w14:textId="77777777" w:rsidR="00DC5B17" w:rsidRPr="005C7C99" w:rsidRDefault="00DC5B17" w:rsidP="002E188D">
            <w:pPr>
              <w:spacing w:line="360" w:lineRule="auto"/>
              <w:jc w:val="center"/>
              <w:rPr>
                <w:color w:val="000000"/>
                <w:szCs w:val="24"/>
              </w:rPr>
            </w:pPr>
            <w:r w:rsidRPr="005C7C99">
              <w:rPr>
                <w:color w:val="000000"/>
                <w:szCs w:val="24"/>
              </w:rPr>
              <w:t>Test case No.</w:t>
            </w:r>
          </w:p>
        </w:tc>
        <w:tc>
          <w:tcPr>
            <w:tcW w:w="2420" w:type="dxa"/>
          </w:tcPr>
          <w:p w14:paraId="37BE8C42" w14:textId="77777777" w:rsidR="00DC5B17" w:rsidRPr="005C7C99" w:rsidRDefault="00DC5B17"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5C7C99">
              <w:rPr>
                <w:color w:val="000000"/>
                <w:szCs w:val="24"/>
              </w:rPr>
              <w:t>Test Description</w:t>
            </w:r>
          </w:p>
        </w:tc>
        <w:tc>
          <w:tcPr>
            <w:tcW w:w="4922" w:type="dxa"/>
          </w:tcPr>
          <w:p w14:paraId="2417958D" w14:textId="77777777" w:rsidR="00DC5B17" w:rsidRPr="005C7C99" w:rsidRDefault="00DC5B17"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5C7C99">
              <w:rPr>
                <w:color w:val="000000"/>
                <w:szCs w:val="24"/>
              </w:rPr>
              <w:t>Expected Results</w:t>
            </w:r>
          </w:p>
        </w:tc>
      </w:tr>
      <w:tr w:rsidR="00DC5B17" w:rsidRPr="005C7C99" w14:paraId="0D56381C" w14:textId="77777777" w:rsidTr="000E21AD">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8" w:type="dxa"/>
          </w:tcPr>
          <w:p w14:paraId="669F8380" w14:textId="4CA69BD2"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T_01</w:t>
            </w:r>
          </w:p>
        </w:tc>
        <w:tc>
          <w:tcPr>
            <w:tcW w:w="2420" w:type="dxa"/>
          </w:tcPr>
          <w:p w14:paraId="1084A590" w14:textId="48F54568" w:rsidR="00DC5B17" w:rsidRPr="005C7C99" w:rsidRDefault="007B5106" w:rsidP="007B5106">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3D Graphics Test</w:t>
            </w:r>
          </w:p>
        </w:tc>
        <w:tc>
          <w:tcPr>
            <w:tcW w:w="4922" w:type="dxa"/>
          </w:tcPr>
          <w:p w14:paraId="4BD0338B" w14:textId="2D818611" w:rsidR="00DC5B17" w:rsidRPr="005C7C99" w:rsidRDefault="007B5106"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3D graphics should be displayed on the screen</w:t>
            </w:r>
          </w:p>
        </w:tc>
      </w:tr>
      <w:tr w:rsidR="00DC5B17" w:rsidRPr="005C7C99" w14:paraId="0E2A9491" w14:textId="77777777" w:rsidTr="000E21AD">
        <w:trPr>
          <w:trHeight w:val="784"/>
        </w:trPr>
        <w:tc>
          <w:tcPr>
            <w:cnfStyle w:val="001000000000" w:firstRow="0" w:lastRow="0" w:firstColumn="1" w:lastColumn="0" w:oddVBand="0" w:evenVBand="0" w:oddHBand="0" w:evenHBand="0" w:firstRowFirstColumn="0" w:firstRowLastColumn="0" w:lastRowFirstColumn="0" w:lastRowLastColumn="0"/>
            <w:tcW w:w="1558" w:type="dxa"/>
          </w:tcPr>
          <w:p w14:paraId="3FB35121" w14:textId="0713689E"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T_02</w:t>
            </w:r>
          </w:p>
        </w:tc>
        <w:tc>
          <w:tcPr>
            <w:tcW w:w="2420" w:type="dxa"/>
          </w:tcPr>
          <w:p w14:paraId="5D3C395A" w14:textId="62F2D2AC" w:rsidR="00DC5B17" w:rsidRPr="005C7C99" w:rsidRDefault="007B5106"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Image and video capture test</w:t>
            </w:r>
          </w:p>
        </w:tc>
        <w:tc>
          <w:tcPr>
            <w:tcW w:w="4922" w:type="dxa"/>
          </w:tcPr>
          <w:p w14:paraId="6A710DC8" w14:textId="73E2BFCB" w:rsidR="00DC5B17" w:rsidRPr="005C7C99" w:rsidRDefault="007B5106" w:rsidP="007B5106">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Capture image and video from camera and display on window</w:t>
            </w:r>
          </w:p>
        </w:tc>
      </w:tr>
      <w:tr w:rsidR="00DC5B17" w:rsidRPr="005C7C99" w14:paraId="08961609" w14:textId="77777777" w:rsidTr="000E21AD">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8" w:type="dxa"/>
          </w:tcPr>
          <w:p w14:paraId="1292292A" w14:textId="38C93706"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T_03</w:t>
            </w:r>
          </w:p>
        </w:tc>
        <w:tc>
          <w:tcPr>
            <w:tcW w:w="2420" w:type="dxa"/>
          </w:tcPr>
          <w:p w14:paraId="0C41E35D" w14:textId="682D1985" w:rsidR="00DC5B17" w:rsidRPr="005C7C99" w:rsidRDefault="007B5106" w:rsidP="007B5106">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Motor test</w:t>
            </w:r>
          </w:p>
        </w:tc>
        <w:tc>
          <w:tcPr>
            <w:tcW w:w="4922" w:type="dxa"/>
          </w:tcPr>
          <w:p w14:paraId="56BC159D" w14:textId="3BB8B298" w:rsidR="00DC5B17" w:rsidRPr="005C7C99" w:rsidRDefault="007B5106" w:rsidP="007B5106">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Rotate motor with speed and direction control</w:t>
            </w:r>
          </w:p>
        </w:tc>
      </w:tr>
      <w:tr w:rsidR="00DC5B17" w:rsidRPr="005C7C99" w14:paraId="208F5073" w14:textId="77777777" w:rsidTr="000E21AD">
        <w:trPr>
          <w:trHeight w:val="784"/>
        </w:trPr>
        <w:tc>
          <w:tcPr>
            <w:cnfStyle w:val="001000000000" w:firstRow="0" w:lastRow="0" w:firstColumn="1" w:lastColumn="0" w:oddVBand="0" w:evenVBand="0" w:oddHBand="0" w:evenHBand="0" w:firstRowFirstColumn="0" w:firstRowLastColumn="0" w:lastRowFirstColumn="0" w:lastRowLastColumn="0"/>
            <w:tcW w:w="1558" w:type="dxa"/>
          </w:tcPr>
          <w:p w14:paraId="00D7FD43" w14:textId="4B9987D2"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T_04</w:t>
            </w:r>
          </w:p>
        </w:tc>
        <w:tc>
          <w:tcPr>
            <w:tcW w:w="2420" w:type="dxa"/>
          </w:tcPr>
          <w:p w14:paraId="791BAA56" w14:textId="225334C1" w:rsidR="00DC5B17" w:rsidRPr="005C7C99" w:rsidRDefault="007B5106"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Screen decoration test</w:t>
            </w:r>
          </w:p>
        </w:tc>
        <w:tc>
          <w:tcPr>
            <w:tcW w:w="4922" w:type="dxa"/>
          </w:tcPr>
          <w:p w14:paraId="35628B85" w14:textId="78A8B892" w:rsidR="00DC5B17" w:rsidRPr="005C7C99" w:rsidRDefault="007B5106" w:rsidP="007B5106">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Graphic screen should be decorated with variable sized color patch</w:t>
            </w:r>
          </w:p>
        </w:tc>
      </w:tr>
      <w:tr w:rsidR="00DC5B17" w:rsidRPr="005C7C99" w14:paraId="49D6D01C" w14:textId="77777777" w:rsidTr="000E21AD">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558" w:type="dxa"/>
          </w:tcPr>
          <w:p w14:paraId="350E0B2B" w14:textId="7B4AAB06"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T_05</w:t>
            </w:r>
          </w:p>
        </w:tc>
        <w:tc>
          <w:tcPr>
            <w:tcW w:w="2420" w:type="dxa"/>
          </w:tcPr>
          <w:p w14:paraId="76CF3DB8" w14:textId="19240C65" w:rsidR="00DC5B17" w:rsidRPr="005C7C99" w:rsidRDefault="00C92127"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Laser source test</w:t>
            </w:r>
          </w:p>
        </w:tc>
        <w:tc>
          <w:tcPr>
            <w:tcW w:w="4922" w:type="dxa"/>
          </w:tcPr>
          <w:p w14:paraId="077FB887" w14:textId="4F868A12" w:rsidR="00DC5B17" w:rsidRPr="005C7C99" w:rsidRDefault="00C92127" w:rsidP="00C9212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Laser source powers on and emits laser light</w:t>
            </w:r>
          </w:p>
        </w:tc>
      </w:tr>
      <w:tr w:rsidR="00DC5B17" w:rsidRPr="005C7C99" w14:paraId="2E179383" w14:textId="77777777" w:rsidTr="000E21AD">
        <w:trPr>
          <w:trHeight w:val="769"/>
        </w:trPr>
        <w:tc>
          <w:tcPr>
            <w:cnfStyle w:val="001000000000" w:firstRow="0" w:lastRow="0" w:firstColumn="1" w:lastColumn="0" w:oddVBand="0" w:evenVBand="0" w:oddHBand="0" w:evenHBand="0" w:firstRowFirstColumn="0" w:firstRowLastColumn="0" w:lastRowFirstColumn="0" w:lastRowLastColumn="0"/>
            <w:tcW w:w="1558" w:type="dxa"/>
          </w:tcPr>
          <w:p w14:paraId="50FA9D6F" w14:textId="1824F7A3" w:rsidR="00DC5B17" w:rsidRPr="005C7C99" w:rsidRDefault="00DC5B17" w:rsidP="002E188D">
            <w:pPr>
              <w:spacing w:line="360" w:lineRule="auto"/>
              <w:jc w:val="center"/>
              <w:rPr>
                <w:color w:val="000000"/>
                <w:szCs w:val="24"/>
              </w:rPr>
            </w:pPr>
            <w:r>
              <w:rPr>
                <w:color w:val="000000"/>
                <w:szCs w:val="24"/>
              </w:rPr>
              <w:t>U</w:t>
            </w:r>
            <w:r w:rsidRPr="005C7C99">
              <w:rPr>
                <w:color w:val="000000"/>
                <w:szCs w:val="24"/>
              </w:rPr>
              <w:t>T_06</w:t>
            </w:r>
          </w:p>
        </w:tc>
        <w:tc>
          <w:tcPr>
            <w:tcW w:w="2420" w:type="dxa"/>
          </w:tcPr>
          <w:p w14:paraId="39768E4E" w14:textId="44BECAA7" w:rsidR="00DC5B17" w:rsidRPr="005C7C99" w:rsidRDefault="00C92127"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Laser detector test</w:t>
            </w:r>
          </w:p>
        </w:tc>
        <w:tc>
          <w:tcPr>
            <w:tcW w:w="4922" w:type="dxa"/>
          </w:tcPr>
          <w:p w14:paraId="143E1E28" w14:textId="693D48BC" w:rsidR="00DC5B17" w:rsidRPr="005C7C99" w:rsidRDefault="00C92127" w:rsidP="00C9212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Detector unit detects the laser light from source</w:t>
            </w:r>
          </w:p>
        </w:tc>
      </w:tr>
    </w:tbl>
    <w:p w14:paraId="702CD462" w14:textId="5E0FA01C" w:rsidR="00FF7A0B" w:rsidRDefault="00FF7A0B" w:rsidP="00FF7A0B">
      <w:pPr>
        <w:pStyle w:val="Caption"/>
        <w:jc w:val="center"/>
      </w:pPr>
      <w:r>
        <w:t>Table 1</w:t>
      </w:r>
      <w:r w:rsidR="00B408FE">
        <w:t>. Unit test plan</w:t>
      </w:r>
    </w:p>
    <w:p w14:paraId="4E1F2196" w14:textId="45C64709" w:rsidR="002756BB" w:rsidRPr="00F053A2" w:rsidRDefault="002756BB" w:rsidP="00BF49E0">
      <w:pPr>
        <w:pStyle w:val="Heading3"/>
      </w:pPr>
      <w:bookmarkStart w:id="40" w:name="_Toc466577091"/>
      <w:r>
        <w:lastRenderedPageBreak/>
        <w:t>Functional</w:t>
      </w:r>
      <w:r w:rsidRPr="00F053A2">
        <w:t xml:space="preserve"> Testing</w:t>
      </w:r>
      <w:bookmarkEnd w:id="40"/>
    </w:p>
    <w:p w14:paraId="5D9309AC" w14:textId="77777777" w:rsidR="00F10AB4" w:rsidRDefault="00930F45" w:rsidP="005C7C99">
      <w:pPr>
        <w:autoSpaceDE w:val="0"/>
        <w:autoSpaceDN w:val="0"/>
        <w:adjustRightInd w:val="0"/>
        <w:spacing w:line="240" w:lineRule="auto"/>
        <w:jc w:val="both"/>
        <w:rPr>
          <w:rFonts w:ascii="Times" w:hAnsi="Times"/>
          <w:b/>
        </w:rPr>
      </w:pPr>
      <w:r>
        <w:rPr>
          <w:color w:val="000000"/>
          <w:szCs w:val="24"/>
        </w:rPr>
        <w:t>Each functionality of the product is tested to ensure that the feature performs as expected and does not deviate from standard outcome. This methodology involves testing features comprising of several units working in unison.</w:t>
      </w:r>
      <w:r w:rsidR="00905BDE">
        <w:rPr>
          <w:color w:val="000000"/>
          <w:szCs w:val="24"/>
        </w:rPr>
        <w:t xml:space="preserve"> These tests ensure that positive, negative and boundary test cases are considered to ensure that</w:t>
      </w:r>
      <w:r w:rsidR="00920EA3">
        <w:rPr>
          <w:color w:val="000000"/>
          <w:szCs w:val="24"/>
        </w:rPr>
        <w:t>,</w:t>
      </w:r>
      <w:r w:rsidR="00905BDE">
        <w:rPr>
          <w:color w:val="000000"/>
          <w:szCs w:val="24"/>
        </w:rPr>
        <w:t xml:space="preserve"> the systems behavior and features are as expected.</w:t>
      </w:r>
      <w:r>
        <w:rPr>
          <w:color w:val="000000"/>
          <w:szCs w:val="24"/>
        </w:rPr>
        <w:t xml:space="preserve"> </w:t>
      </w:r>
    </w:p>
    <w:p w14:paraId="4999544B" w14:textId="088CE739" w:rsidR="00595FD6" w:rsidRDefault="00595FD6" w:rsidP="00F10AB4">
      <w:pPr>
        <w:autoSpaceDE w:val="0"/>
        <w:autoSpaceDN w:val="0"/>
        <w:adjustRightInd w:val="0"/>
        <w:spacing w:line="240" w:lineRule="auto"/>
        <w:rPr>
          <w:rFonts w:ascii="Times" w:hAnsi="Times"/>
          <w:b/>
        </w:rPr>
      </w:pPr>
    </w:p>
    <w:p w14:paraId="672D5651" w14:textId="5753EC33" w:rsidR="00F053A2" w:rsidRPr="00F053A2" w:rsidRDefault="00F053A2" w:rsidP="00BF49E0">
      <w:pPr>
        <w:pStyle w:val="Heading3"/>
      </w:pPr>
      <w:bookmarkStart w:id="41" w:name="_Toc466577092"/>
      <w:r w:rsidRPr="00F053A2">
        <w:t>Integration Testing</w:t>
      </w:r>
      <w:bookmarkEnd w:id="41"/>
    </w:p>
    <w:p w14:paraId="2206277A" w14:textId="7A4B8B4C" w:rsidR="00F053A2" w:rsidRDefault="00C07BD6" w:rsidP="004F1FEB">
      <w:pPr>
        <w:autoSpaceDE w:val="0"/>
        <w:autoSpaceDN w:val="0"/>
        <w:adjustRightInd w:val="0"/>
        <w:spacing w:line="240" w:lineRule="auto"/>
        <w:jc w:val="both"/>
        <w:rPr>
          <w:color w:val="000000"/>
          <w:szCs w:val="24"/>
        </w:rPr>
      </w:pPr>
      <w:r>
        <w:rPr>
          <w:color w:val="000000"/>
          <w:szCs w:val="24"/>
        </w:rPr>
        <w:t>After unit tests and functional tests have been successfully executed, the individual modules are interconnected and integration tests are carried out</w:t>
      </w:r>
      <w:r w:rsidR="00F053A2" w:rsidRPr="00F053A2">
        <w:rPr>
          <w:color w:val="000000"/>
          <w:szCs w:val="24"/>
        </w:rPr>
        <w:t xml:space="preserve">. </w:t>
      </w:r>
      <w:r w:rsidR="00A264D9">
        <w:rPr>
          <w:color w:val="000000"/>
          <w:szCs w:val="24"/>
        </w:rPr>
        <w:t>These tests will help</w:t>
      </w:r>
      <w:r w:rsidR="006751A7">
        <w:rPr>
          <w:color w:val="000000"/>
          <w:szCs w:val="24"/>
        </w:rPr>
        <w:t xml:space="preserve"> verify interactions betwee</w:t>
      </w:r>
      <w:r w:rsidR="008D036C">
        <w:rPr>
          <w:color w:val="000000"/>
          <w:szCs w:val="24"/>
        </w:rPr>
        <w:t xml:space="preserve">n modules, </w:t>
      </w:r>
      <w:r w:rsidR="00641CB6">
        <w:rPr>
          <w:color w:val="000000"/>
          <w:szCs w:val="24"/>
        </w:rPr>
        <w:t xml:space="preserve">verify </w:t>
      </w:r>
      <w:r w:rsidR="005C7D8C">
        <w:rPr>
          <w:color w:val="000000"/>
          <w:szCs w:val="24"/>
        </w:rPr>
        <w:t>module</w:t>
      </w:r>
      <w:r w:rsidR="00AD353B">
        <w:rPr>
          <w:color w:val="000000"/>
          <w:szCs w:val="24"/>
        </w:rPr>
        <w:t xml:space="preserve"> </w:t>
      </w:r>
      <w:r w:rsidR="008D036C">
        <w:rPr>
          <w:color w:val="000000"/>
          <w:szCs w:val="24"/>
        </w:rPr>
        <w:t>interfaces</w:t>
      </w:r>
      <w:r w:rsidR="006751A7">
        <w:rPr>
          <w:color w:val="000000"/>
          <w:szCs w:val="24"/>
        </w:rPr>
        <w:t xml:space="preserve">, data flow and control flow for the product. </w:t>
      </w:r>
      <w:r w:rsidR="005C7D8C">
        <w:rPr>
          <w:color w:val="000000"/>
          <w:szCs w:val="24"/>
        </w:rPr>
        <w:t>This methodology will involve b</w:t>
      </w:r>
      <w:r w:rsidR="00F053A2" w:rsidRPr="00F053A2">
        <w:rPr>
          <w:color w:val="000000"/>
          <w:szCs w:val="24"/>
        </w:rPr>
        <w:t xml:space="preserve">oth black box testing and white box testing. </w:t>
      </w:r>
      <w:r w:rsidR="00025884">
        <w:rPr>
          <w:color w:val="000000"/>
          <w:szCs w:val="24"/>
        </w:rPr>
        <w:t>Data and control flow from LIDAR to the processing node will be checked with these tests.</w:t>
      </w:r>
    </w:p>
    <w:p w14:paraId="1AA8251A" w14:textId="77777777" w:rsidR="001E301A" w:rsidRPr="00F053A2" w:rsidRDefault="001E301A" w:rsidP="004F1FEB">
      <w:pPr>
        <w:autoSpaceDE w:val="0"/>
        <w:autoSpaceDN w:val="0"/>
        <w:adjustRightInd w:val="0"/>
        <w:spacing w:line="240" w:lineRule="auto"/>
        <w:jc w:val="both"/>
        <w:rPr>
          <w:color w:val="000000"/>
          <w:szCs w:val="24"/>
        </w:rPr>
      </w:pPr>
    </w:p>
    <w:p w14:paraId="6BFA5300" w14:textId="420AAB86" w:rsidR="00F053A2" w:rsidRPr="00F053A2" w:rsidRDefault="00F053A2" w:rsidP="00BF49E0">
      <w:pPr>
        <w:pStyle w:val="Heading3"/>
      </w:pPr>
      <w:bookmarkStart w:id="42" w:name="_Toc466577093"/>
      <w:r w:rsidRPr="00F053A2">
        <w:t>Performance and Stress Testing</w:t>
      </w:r>
      <w:bookmarkEnd w:id="42"/>
    </w:p>
    <w:p w14:paraId="1854950B" w14:textId="77777777" w:rsidR="00415E49" w:rsidRDefault="00742269" w:rsidP="004F1FEB">
      <w:pPr>
        <w:autoSpaceDE w:val="0"/>
        <w:autoSpaceDN w:val="0"/>
        <w:adjustRightInd w:val="0"/>
        <w:spacing w:line="240" w:lineRule="auto"/>
        <w:jc w:val="both"/>
        <w:rPr>
          <w:color w:val="000000"/>
          <w:szCs w:val="24"/>
        </w:rPr>
      </w:pPr>
      <w:r>
        <w:rPr>
          <w:color w:val="000000"/>
          <w:szCs w:val="24"/>
        </w:rPr>
        <w:t>T</w:t>
      </w:r>
      <w:r w:rsidR="00A57340">
        <w:rPr>
          <w:color w:val="000000"/>
          <w:szCs w:val="24"/>
        </w:rPr>
        <w:t>he LIDAR will be tested extensively to check for performance improvement</w:t>
      </w:r>
      <w:r>
        <w:rPr>
          <w:color w:val="000000"/>
          <w:szCs w:val="24"/>
        </w:rPr>
        <w:t xml:space="preserve"> compared to state of the art techn</w:t>
      </w:r>
      <w:r w:rsidR="00C41C8C">
        <w:rPr>
          <w:color w:val="000000"/>
          <w:szCs w:val="24"/>
        </w:rPr>
        <w:t>o</w:t>
      </w:r>
      <w:r>
        <w:rPr>
          <w:color w:val="000000"/>
          <w:szCs w:val="24"/>
        </w:rPr>
        <w:t>logy</w:t>
      </w:r>
      <w:r w:rsidR="00B20570">
        <w:rPr>
          <w:color w:val="000000"/>
          <w:szCs w:val="24"/>
        </w:rPr>
        <w:t>.</w:t>
      </w:r>
      <w:r w:rsidR="001D5FC9">
        <w:rPr>
          <w:color w:val="000000"/>
          <w:szCs w:val="24"/>
        </w:rPr>
        <w:t xml:space="preserve"> Measurement of obstacles at different distances ranging from few meters</w:t>
      </w:r>
      <w:r w:rsidR="00CF2DF4">
        <w:rPr>
          <w:color w:val="000000"/>
          <w:szCs w:val="24"/>
        </w:rPr>
        <w:t>,</w:t>
      </w:r>
      <w:r w:rsidR="001D5FC9">
        <w:rPr>
          <w:color w:val="000000"/>
          <w:szCs w:val="24"/>
        </w:rPr>
        <w:t xml:space="preserve"> up to</w:t>
      </w:r>
      <w:r w:rsidR="000870E8">
        <w:rPr>
          <w:color w:val="000000"/>
          <w:szCs w:val="24"/>
        </w:rPr>
        <w:t xml:space="preserve"> 15</w:t>
      </w:r>
      <w:r w:rsidR="001D5FC9">
        <w:rPr>
          <w:color w:val="000000"/>
          <w:szCs w:val="24"/>
        </w:rPr>
        <w:t xml:space="preserve"> meters will be </w:t>
      </w:r>
      <w:r w:rsidR="004B7372">
        <w:rPr>
          <w:color w:val="000000"/>
          <w:szCs w:val="24"/>
        </w:rPr>
        <w:t>done</w:t>
      </w:r>
      <w:r w:rsidR="001D5FC9">
        <w:rPr>
          <w:color w:val="000000"/>
          <w:szCs w:val="24"/>
        </w:rPr>
        <w:t xml:space="preserve"> to determine </w:t>
      </w:r>
      <w:r w:rsidR="00F04FB1">
        <w:rPr>
          <w:color w:val="000000"/>
          <w:szCs w:val="24"/>
        </w:rPr>
        <w:t xml:space="preserve">the </w:t>
      </w:r>
      <w:r w:rsidR="001D5FC9">
        <w:rPr>
          <w:color w:val="000000"/>
          <w:szCs w:val="24"/>
        </w:rPr>
        <w:t>improvement.</w:t>
      </w:r>
      <w:r w:rsidR="00912B4D">
        <w:rPr>
          <w:color w:val="000000"/>
          <w:szCs w:val="24"/>
        </w:rPr>
        <w:t xml:space="preserve"> </w:t>
      </w:r>
      <w:r w:rsidR="00083AFE">
        <w:rPr>
          <w:color w:val="000000"/>
          <w:szCs w:val="24"/>
        </w:rPr>
        <w:t>Lower t</w:t>
      </w:r>
      <w:r w:rsidR="00912B4D">
        <w:rPr>
          <w:color w:val="000000"/>
          <w:szCs w:val="24"/>
        </w:rPr>
        <w:t xml:space="preserve">he time taken by the LIDAR to acquire samples and process the data helps achieve higher speed of operation and better precision of measurement. </w:t>
      </w:r>
    </w:p>
    <w:p w14:paraId="1935B80E" w14:textId="77777777" w:rsidR="00415E49" w:rsidRDefault="00415E49" w:rsidP="004F1FEB">
      <w:pPr>
        <w:autoSpaceDE w:val="0"/>
        <w:autoSpaceDN w:val="0"/>
        <w:adjustRightInd w:val="0"/>
        <w:spacing w:line="240" w:lineRule="auto"/>
        <w:jc w:val="both"/>
        <w:rPr>
          <w:color w:val="000000"/>
          <w:szCs w:val="24"/>
        </w:rPr>
      </w:pPr>
    </w:p>
    <w:p w14:paraId="2C166007" w14:textId="019F311E" w:rsidR="008706DF" w:rsidRPr="00F053A2" w:rsidRDefault="00912B4D" w:rsidP="004F1FEB">
      <w:pPr>
        <w:autoSpaceDE w:val="0"/>
        <w:autoSpaceDN w:val="0"/>
        <w:adjustRightInd w:val="0"/>
        <w:spacing w:line="240" w:lineRule="auto"/>
        <w:jc w:val="both"/>
        <w:rPr>
          <w:color w:val="000000"/>
          <w:szCs w:val="24"/>
        </w:rPr>
      </w:pPr>
      <w:r>
        <w:rPr>
          <w:color w:val="000000"/>
          <w:szCs w:val="24"/>
        </w:rPr>
        <w:t>This feature will be tested to ensure that the processing power is correctly utilized.</w:t>
      </w:r>
      <w:r w:rsidR="00A649EF">
        <w:rPr>
          <w:color w:val="000000"/>
          <w:szCs w:val="24"/>
        </w:rPr>
        <w:t xml:space="preserve"> These two metrics help determine the overall performance of the product.</w:t>
      </w:r>
      <w:r w:rsidR="00415E49">
        <w:rPr>
          <w:color w:val="000000"/>
          <w:szCs w:val="24"/>
        </w:rPr>
        <w:t xml:space="preserve"> </w:t>
      </w:r>
      <w:r w:rsidR="00083AFE">
        <w:rPr>
          <w:color w:val="000000"/>
          <w:szCs w:val="24"/>
        </w:rPr>
        <w:t xml:space="preserve">Furthermore, </w:t>
      </w:r>
      <w:r w:rsidR="0097515A">
        <w:rPr>
          <w:color w:val="000000"/>
          <w:szCs w:val="24"/>
        </w:rPr>
        <w:t>s</w:t>
      </w:r>
      <w:r w:rsidR="008706DF">
        <w:rPr>
          <w:color w:val="000000"/>
          <w:szCs w:val="24"/>
        </w:rPr>
        <w:t xml:space="preserve">tress tests will be conducted to ensure greater life span for motor driver, laser source and laser detection </w:t>
      </w:r>
      <w:r w:rsidR="00FA1385">
        <w:rPr>
          <w:color w:val="000000"/>
          <w:szCs w:val="24"/>
        </w:rPr>
        <w:t xml:space="preserve">units. Stress tests </w:t>
      </w:r>
      <w:r w:rsidR="008706DF">
        <w:rPr>
          <w:color w:val="000000"/>
          <w:szCs w:val="24"/>
        </w:rPr>
        <w:t>ensure that the product can pro</w:t>
      </w:r>
      <w:r w:rsidR="00A80CFA">
        <w:rPr>
          <w:color w:val="000000"/>
          <w:szCs w:val="24"/>
        </w:rPr>
        <w:t>vide reliable results for longer duration period</w:t>
      </w:r>
      <w:r w:rsidR="008706DF">
        <w:rPr>
          <w:color w:val="000000"/>
          <w:szCs w:val="24"/>
        </w:rPr>
        <w:t>.</w:t>
      </w:r>
    </w:p>
    <w:p w14:paraId="6B502902" w14:textId="77777777" w:rsidR="00F053A2" w:rsidRPr="00F053A2" w:rsidRDefault="00F053A2" w:rsidP="00BF49E0">
      <w:pPr>
        <w:pStyle w:val="Heading3"/>
      </w:pPr>
      <w:bookmarkStart w:id="43" w:name="_Toc466577094"/>
      <w:r w:rsidRPr="00F053A2">
        <w:t>Acceptance Testing</w:t>
      </w:r>
      <w:bookmarkEnd w:id="43"/>
    </w:p>
    <w:p w14:paraId="3B0C1BD3" w14:textId="36752EC1" w:rsidR="001E301A" w:rsidRDefault="006C0B62" w:rsidP="006C0B62">
      <w:pPr>
        <w:autoSpaceDE w:val="0"/>
        <w:autoSpaceDN w:val="0"/>
        <w:adjustRightInd w:val="0"/>
        <w:spacing w:line="240" w:lineRule="auto"/>
        <w:jc w:val="both"/>
        <w:rPr>
          <w:color w:val="000000"/>
          <w:szCs w:val="24"/>
        </w:rPr>
      </w:pPr>
      <w:r>
        <w:rPr>
          <w:color w:val="000000"/>
          <w:szCs w:val="24"/>
        </w:rPr>
        <w:t>Acceptance</w:t>
      </w:r>
      <w:r w:rsidR="005F5389">
        <w:rPr>
          <w:color w:val="000000"/>
          <w:szCs w:val="24"/>
        </w:rPr>
        <w:t xml:space="preserve"> tests help</w:t>
      </w:r>
      <w:r>
        <w:rPr>
          <w:color w:val="000000"/>
          <w:szCs w:val="24"/>
        </w:rPr>
        <w:t xml:space="preserve"> decide</w:t>
      </w:r>
      <w:r w:rsidR="005F5389">
        <w:rPr>
          <w:color w:val="000000"/>
          <w:szCs w:val="24"/>
        </w:rPr>
        <w:t>,</w:t>
      </w:r>
      <w:r>
        <w:rPr>
          <w:color w:val="000000"/>
          <w:szCs w:val="24"/>
        </w:rPr>
        <w:t xml:space="preserve"> acceptability of the product based on requirements set forth earlier. This involves testing and verifying functional and non-functional requirements </w:t>
      </w:r>
      <w:r w:rsidR="005C7C99">
        <w:rPr>
          <w:color w:val="000000"/>
          <w:szCs w:val="24"/>
        </w:rPr>
        <w:t>to ensure the product is acceptable.</w:t>
      </w:r>
    </w:p>
    <w:p w14:paraId="488F8146" w14:textId="77777777" w:rsidR="005C7C99" w:rsidRDefault="005C7C99" w:rsidP="006C0B62">
      <w:pPr>
        <w:autoSpaceDE w:val="0"/>
        <w:autoSpaceDN w:val="0"/>
        <w:adjustRightInd w:val="0"/>
        <w:spacing w:line="240" w:lineRule="auto"/>
        <w:jc w:val="both"/>
        <w:rPr>
          <w:color w:val="000000"/>
          <w:szCs w:val="24"/>
        </w:rPr>
      </w:pPr>
    </w:p>
    <w:p w14:paraId="3B11865E" w14:textId="0E9A0078" w:rsidR="000A0902" w:rsidRDefault="00F053A2" w:rsidP="00F053A2">
      <w:pPr>
        <w:spacing w:line="240" w:lineRule="auto"/>
        <w:rPr>
          <w:color w:val="000000"/>
          <w:szCs w:val="24"/>
        </w:rPr>
      </w:pPr>
      <w:r w:rsidRPr="00F053A2">
        <w:rPr>
          <w:color w:val="000000"/>
          <w:szCs w:val="24"/>
        </w:rPr>
        <w:t>The following test cases will be tested as part of the acceptance testing.</w:t>
      </w:r>
    </w:p>
    <w:p w14:paraId="4510AF85" w14:textId="77777777" w:rsidR="00B06DA1" w:rsidRDefault="00B06DA1" w:rsidP="00F053A2">
      <w:pPr>
        <w:spacing w:line="240" w:lineRule="auto"/>
        <w:rPr>
          <w:color w:val="000000"/>
          <w:szCs w:val="24"/>
        </w:rPr>
      </w:pPr>
    </w:p>
    <w:p w14:paraId="0F715593" w14:textId="316ECEBC" w:rsidR="00396C75" w:rsidRDefault="00396C75" w:rsidP="00F053A2">
      <w:pPr>
        <w:spacing w:line="240" w:lineRule="auto"/>
        <w:rPr>
          <w:color w:val="000000"/>
          <w:szCs w:val="24"/>
        </w:rPr>
      </w:pPr>
    </w:p>
    <w:tbl>
      <w:tblPr>
        <w:tblStyle w:val="PlainTable2"/>
        <w:tblW w:w="9355" w:type="dxa"/>
        <w:tblLook w:val="04A0" w:firstRow="1" w:lastRow="0" w:firstColumn="1" w:lastColumn="0" w:noHBand="0" w:noVBand="1"/>
      </w:tblPr>
      <w:tblGrid>
        <w:gridCol w:w="1638"/>
        <w:gridCol w:w="3330"/>
        <w:gridCol w:w="4387"/>
      </w:tblGrid>
      <w:tr w:rsidR="00396C75" w:rsidRPr="005C7C99" w14:paraId="0CAFF120" w14:textId="77777777" w:rsidTr="000E2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48F7408A" w14:textId="77777777" w:rsidR="00396C75" w:rsidRPr="005C7C99" w:rsidRDefault="00396C75" w:rsidP="002E188D">
            <w:pPr>
              <w:spacing w:line="360" w:lineRule="auto"/>
              <w:jc w:val="center"/>
              <w:rPr>
                <w:color w:val="000000"/>
                <w:szCs w:val="24"/>
              </w:rPr>
            </w:pPr>
            <w:r w:rsidRPr="005C7C99">
              <w:rPr>
                <w:color w:val="000000"/>
                <w:szCs w:val="24"/>
              </w:rPr>
              <w:t>Test case No.</w:t>
            </w:r>
          </w:p>
        </w:tc>
        <w:tc>
          <w:tcPr>
            <w:tcW w:w="3330" w:type="dxa"/>
          </w:tcPr>
          <w:p w14:paraId="5073D948" w14:textId="77777777" w:rsidR="00396C75" w:rsidRPr="005C7C99" w:rsidRDefault="00396C75"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5C7C99">
              <w:rPr>
                <w:color w:val="000000"/>
                <w:szCs w:val="24"/>
              </w:rPr>
              <w:t>Test Description</w:t>
            </w:r>
          </w:p>
        </w:tc>
        <w:tc>
          <w:tcPr>
            <w:tcW w:w="4387" w:type="dxa"/>
          </w:tcPr>
          <w:p w14:paraId="07636F42" w14:textId="77777777" w:rsidR="00396C75" w:rsidRPr="005C7C99" w:rsidRDefault="00396C75"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5C7C99">
              <w:rPr>
                <w:color w:val="000000"/>
                <w:szCs w:val="24"/>
              </w:rPr>
              <w:t>Expected Results</w:t>
            </w:r>
          </w:p>
        </w:tc>
      </w:tr>
      <w:tr w:rsidR="00396C75" w:rsidRPr="005C7C99" w14:paraId="79B2433D" w14:textId="77777777" w:rsidTr="000E2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4C20A4D" w14:textId="77777777" w:rsidR="00396C75" w:rsidRPr="005C7C99" w:rsidRDefault="00396C75" w:rsidP="002E188D">
            <w:pPr>
              <w:spacing w:line="360" w:lineRule="auto"/>
              <w:jc w:val="center"/>
              <w:rPr>
                <w:color w:val="000000"/>
                <w:szCs w:val="24"/>
              </w:rPr>
            </w:pPr>
            <w:r w:rsidRPr="005C7C99">
              <w:rPr>
                <w:color w:val="000000"/>
                <w:szCs w:val="24"/>
              </w:rPr>
              <w:t>AT_01</w:t>
            </w:r>
          </w:p>
        </w:tc>
        <w:tc>
          <w:tcPr>
            <w:tcW w:w="3330" w:type="dxa"/>
          </w:tcPr>
          <w:p w14:paraId="33121639"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Laser light detection for different distances</w:t>
            </w:r>
          </w:p>
        </w:tc>
        <w:tc>
          <w:tcPr>
            <w:tcW w:w="4387" w:type="dxa"/>
          </w:tcPr>
          <w:p w14:paraId="57EB51E9"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Laser detector unit should be able to detect light up to 15 meters</w:t>
            </w:r>
          </w:p>
        </w:tc>
      </w:tr>
      <w:tr w:rsidR="00396C75" w:rsidRPr="005C7C99" w14:paraId="4B656546" w14:textId="77777777" w:rsidTr="000E21AD">
        <w:tc>
          <w:tcPr>
            <w:cnfStyle w:val="001000000000" w:firstRow="0" w:lastRow="0" w:firstColumn="1" w:lastColumn="0" w:oddVBand="0" w:evenVBand="0" w:oddHBand="0" w:evenHBand="0" w:firstRowFirstColumn="0" w:firstRowLastColumn="0" w:lastRowFirstColumn="0" w:lastRowLastColumn="0"/>
            <w:tcW w:w="1638" w:type="dxa"/>
          </w:tcPr>
          <w:p w14:paraId="46CA7512" w14:textId="77777777" w:rsidR="00396C75" w:rsidRPr="005C7C99" w:rsidRDefault="00396C75" w:rsidP="002E188D">
            <w:pPr>
              <w:spacing w:line="360" w:lineRule="auto"/>
              <w:jc w:val="center"/>
              <w:rPr>
                <w:color w:val="000000"/>
                <w:szCs w:val="24"/>
              </w:rPr>
            </w:pPr>
            <w:r w:rsidRPr="005C7C99">
              <w:rPr>
                <w:color w:val="000000"/>
                <w:szCs w:val="24"/>
              </w:rPr>
              <w:t>AT_02</w:t>
            </w:r>
          </w:p>
        </w:tc>
        <w:tc>
          <w:tcPr>
            <w:tcW w:w="3330" w:type="dxa"/>
          </w:tcPr>
          <w:p w14:paraId="5FF9FB65"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Distance measurement</w:t>
            </w:r>
          </w:p>
        </w:tc>
        <w:tc>
          <w:tcPr>
            <w:tcW w:w="4387" w:type="dxa"/>
          </w:tcPr>
          <w:p w14:paraId="142E32F4"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Precise distance should be measured (with minimal error) up to 15 meters</w:t>
            </w:r>
          </w:p>
        </w:tc>
      </w:tr>
      <w:tr w:rsidR="00396C75" w:rsidRPr="005C7C99" w14:paraId="120E01A7" w14:textId="77777777" w:rsidTr="000E2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0BEB15D6" w14:textId="77777777" w:rsidR="00396C75" w:rsidRPr="005C7C99" w:rsidRDefault="00396C75" w:rsidP="002E188D">
            <w:pPr>
              <w:spacing w:line="360" w:lineRule="auto"/>
              <w:jc w:val="center"/>
              <w:rPr>
                <w:color w:val="000000"/>
                <w:szCs w:val="24"/>
              </w:rPr>
            </w:pPr>
            <w:r w:rsidRPr="005C7C99">
              <w:rPr>
                <w:color w:val="000000"/>
                <w:szCs w:val="24"/>
              </w:rPr>
              <w:t>AT_03</w:t>
            </w:r>
          </w:p>
        </w:tc>
        <w:tc>
          <w:tcPr>
            <w:tcW w:w="3330" w:type="dxa"/>
          </w:tcPr>
          <w:p w14:paraId="54B15954"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Motor driver</w:t>
            </w:r>
          </w:p>
        </w:tc>
        <w:tc>
          <w:tcPr>
            <w:tcW w:w="4387" w:type="dxa"/>
          </w:tcPr>
          <w:p w14:paraId="32BCDA43"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 xml:space="preserve">Motor should rotate at desired RPM to </w:t>
            </w:r>
            <w:r>
              <w:rPr>
                <w:color w:val="000000"/>
                <w:szCs w:val="24"/>
              </w:rPr>
              <w:lastRenderedPageBreak/>
              <w:t>effectively capture reflected laser light</w:t>
            </w:r>
          </w:p>
        </w:tc>
      </w:tr>
      <w:tr w:rsidR="00396C75" w:rsidRPr="005C7C99" w14:paraId="1D5A6926" w14:textId="77777777" w:rsidTr="000E21AD">
        <w:tc>
          <w:tcPr>
            <w:cnfStyle w:val="001000000000" w:firstRow="0" w:lastRow="0" w:firstColumn="1" w:lastColumn="0" w:oddVBand="0" w:evenVBand="0" w:oddHBand="0" w:evenHBand="0" w:firstRowFirstColumn="0" w:firstRowLastColumn="0" w:lastRowFirstColumn="0" w:lastRowLastColumn="0"/>
            <w:tcW w:w="1638" w:type="dxa"/>
          </w:tcPr>
          <w:p w14:paraId="3E6217D2" w14:textId="77777777" w:rsidR="00396C75" w:rsidRPr="005C7C99" w:rsidRDefault="00396C75" w:rsidP="002E188D">
            <w:pPr>
              <w:spacing w:line="360" w:lineRule="auto"/>
              <w:jc w:val="center"/>
              <w:rPr>
                <w:color w:val="000000"/>
                <w:szCs w:val="24"/>
              </w:rPr>
            </w:pPr>
            <w:r w:rsidRPr="005C7C99">
              <w:rPr>
                <w:color w:val="000000"/>
                <w:szCs w:val="24"/>
              </w:rPr>
              <w:lastRenderedPageBreak/>
              <w:t>AT_04</w:t>
            </w:r>
          </w:p>
        </w:tc>
        <w:tc>
          <w:tcPr>
            <w:tcW w:w="3330" w:type="dxa"/>
          </w:tcPr>
          <w:p w14:paraId="543896F3"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Housing test</w:t>
            </w:r>
          </w:p>
        </w:tc>
        <w:tc>
          <w:tcPr>
            <w:tcW w:w="4387" w:type="dxa"/>
          </w:tcPr>
          <w:p w14:paraId="1A03C2F1"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Mechanical housing should be able to remain intact and retain its form during operation</w:t>
            </w:r>
          </w:p>
        </w:tc>
      </w:tr>
      <w:tr w:rsidR="00396C75" w:rsidRPr="005C7C99" w14:paraId="602D92BF" w14:textId="77777777" w:rsidTr="000E2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080A93A" w14:textId="77777777" w:rsidR="00396C75" w:rsidRPr="005C7C99" w:rsidRDefault="00396C75" w:rsidP="002E188D">
            <w:pPr>
              <w:spacing w:line="360" w:lineRule="auto"/>
              <w:jc w:val="center"/>
              <w:rPr>
                <w:color w:val="000000"/>
                <w:szCs w:val="24"/>
              </w:rPr>
            </w:pPr>
            <w:r w:rsidRPr="005C7C99">
              <w:rPr>
                <w:color w:val="000000"/>
                <w:szCs w:val="24"/>
              </w:rPr>
              <w:t>AT_05</w:t>
            </w:r>
          </w:p>
        </w:tc>
        <w:tc>
          <w:tcPr>
            <w:tcW w:w="3330" w:type="dxa"/>
          </w:tcPr>
          <w:p w14:paraId="52E8E86A"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Graphics display</w:t>
            </w:r>
          </w:p>
        </w:tc>
        <w:tc>
          <w:tcPr>
            <w:tcW w:w="4387" w:type="dxa"/>
          </w:tcPr>
          <w:p w14:paraId="4C291C40"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Cube and screen graphics displayed on display</w:t>
            </w:r>
          </w:p>
        </w:tc>
      </w:tr>
      <w:tr w:rsidR="00396C75" w:rsidRPr="005C7C99" w14:paraId="4371B68E" w14:textId="77777777" w:rsidTr="000E21AD">
        <w:tc>
          <w:tcPr>
            <w:cnfStyle w:val="001000000000" w:firstRow="0" w:lastRow="0" w:firstColumn="1" w:lastColumn="0" w:oddVBand="0" w:evenVBand="0" w:oddHBand="0" w:evenHBand="0" w:firstRowFirstColumn="0" w:firstRowLastColumn="0" w:lastRowFirstColumn="0" w:lastRowLastColumn="0"/>
            <w:tcW w:w="1638" w:type="dxa"/>
          </w:tcPr>
          <w:p w14:paraId="4F639EE0" w14:textId="77777777" w:rsidR="00396C75" w:rsidRPr="005C7C99" w:rsidRDefault="00396C75" w:rsidP="002E188D">
            <w:pPr>
              <w:spacing w:line="360" w:lineRule="auto"/>
              <w:jc w:val="center"/>
              <w:rPr>
                <w:color w:val="000000"/>
                <w:szCs w:val="24"/>
              </w:rPr>
            </w:pPr>
            <w:r w:rsidRPr="005C7C99">
              <w:rPr>
                <w:color w:val="000000"/>
                <w:szCs w:val="24"/>
              </w:rPr>
              <w:t>AT_06</w:t>
            </w:r>
          </w:p>
        </w:tc>
        <w:tc>
          <w:tcPr>
            <w:tcW w:w="3330" w:type="dxa"/>
          </w:tcPr>
          <w:p w14:paraId="3BD2CA06"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Video capture test</w:t>
            </w:r>
          </w:p>
        </w:tc>
        <w:tc>
          <w:tcPr>
            <w:tcW w:w="4387" w:type="dxa"/>
          </w:tcPr>
          <w:p w14:paraId="209D0912" w14:textId="77777777" w:rsidR="00396C75" w:rsidRPr="005C7C99"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Video should be captured and displayed on the graphics screen without lag (Good frame rate)</w:t>
            </w:r>
          </w:p>
        </w:tc>
      </w:tr>
      <w:tr w:rsidR="00396C75" w:rsidRPr="005C7C99" w14:paraId="2B33F7A9" w14:textId="77777777" w:rsidTr="000E2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7C753635" w14:textId="77777777" w:rsidR="00396C75" w:rsidRPr="005C7C99" w:rsidRDefault="00396C75" w:rsidP="002E188D">
            <w:pPr>
              <w:spacing w:line="360" w:lineRule="auto"/>
              <w:jc w:val="center"/>
              <w:rPr>
                <w:color w:val="000000"/>
                <w:szCs w:val="24"/>
              </w:rPr>
            </w:pPr>
            <w:r w:rsidRPr="005C7C99">
              <w:rPr>
                <w:color w:val="000000"/>
                <w:szCs w:val="24"/>
              </w:rPr>
              <w:t>AT_07</w:t>
            </w:r>
          </w:p>
        </w:tc>
        <w:tc>
          <w:tcPr>
            <w:tcW w:w="3330" w:type="dxa"/>
          </w:tcPr>
          <w:p w14:paraId="37AD7A2D"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LIDAR data mapping to graphics and video stream</w:t>
            </w:r>
          </w:p>
        </w:tc>
        <w:tc>
          <w:tcPr>
            <w:tcW w:w="4387" w:type="dxa"/>
          </w:tcPr>
          <w:p w14:paraId="1534F1FB" w14:textId="77777777" w:rsidR="00396C75" w:rsidRPr="005C7C99"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Distance measured by LIDAR should be displayed as color patch around the cube</w:t>
            </w:r>
          </w:p>
        </w:tc>
      </w:tr>
      <w:tr w:rsidR="00396C75" w:rsidRPr="005C7C99" w14:paraId="217F31B7" w14:textId="77777777" w:rsidTr="000E21AD">
        <w:tc>
          <w:tcPr>
            <w:cnfStyle w:val="001000000000" w:firstRow="0" w:lastRow="0" w:firstColumn="1" w:lastColumn="0" w:oddVBand="0" w:evenVBand="0" w:oddHBand="0" w:evenHBand="0" w:firstRowFirstColumn="0" w:firstRowLastColumn="0" w:lastRowFirstColumn="0" w:lastRowLastColumn="0"/>
            <w:tcW w:w="1638" w:type="dxa"/>
          </w:tcPr>
          <w:p w14:paraId="03B0E132" w14:textId="77777777" w:rsidR="00396C75" w:rsidRPr="005C7C99" w:rsidRDefault="00396C75" w:rsidP="002E188D">
            <w:pPr>
              <w:spacing w:line="360" w:lineRule="auto"/>
              <w:jc w:val="center"/>
              <w:rPr>
                <w:color w:val="000000"/>
                <w:szCs w:val="24"/>
              </w:rPr>
            </w:pPr>
            <w:r>
              <w:rPr>
                <w:color w:val="000000"/>
                <w:szCs w:val="24"/>
              </w:rPr>
              <w:t>AT_08</w:t>
            </w:r>
          </w:p>
        </w:tc>
        <w:tc>
          <w:tcPr>
            <w:tcW w:w="3330" w:type="dxa"/>
          </w:tcPr>
          <w:p w14:paraId="33BBE3A0" w14:textId="77777777" w:rsidR="00396C75"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Data communication test</w:t>
            </w:r>
          </w:p>
        </w:tc>
        <w:tc>
          <w:tcPr>
            <w:tcW w:w="4387" w:type="dxa"/>
          </w:tcPr>
          <w:p w14:paraId="4A184E43" w14:textId="77777777" w:rsidR="00396C75" w:rsidRDefault="00396C75"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Embedded server should be able to receive data from LIDAR on local area network</w:t>
            </w:r>
          </w:p>
        </w:tc>
      </w:tr>
      <w:tr w:rsidR="00396C75" w:rsidRPr="005C7C99" w14:paraId="695C3F8E" w14:textId="77777777" w:rsidTr="000E2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7A2F700" w14:textId="77777777" w:rsidR="00396C75" w:rsidRPr="005C7C99" w:rsidRDefault="00396C75" w:rsidP="002E188D">
            <w:pPr>
              <w:spacing w:line="360" w:lineRule="auto"/>
              <w:jc w:val="center"/>
              <w:rPr>
                <w:color w:val="000000"/>
                <w:szCs w:val="24"/>
              </w:rPr>
            </w:pPr>
            <w:r>
              <w:rPr>
                <w:color w:val="000000"/>
                <w:szCs w:val="24"/>
              </w:rPr>
              <w:t>AT_09</w:t>
            </w:r>
          </w:p>
        </w:tc>
        <w:tc>
          <w:tcPr>
            <w:tcW w:w="3330" w:type="dxa"/>
          </w:tcPr>
          <w:p w14:paraId="31EA7359" w14:textId="77777777" w:rsidR="00396C75"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Object detection and marking</w:t>
            </w:r>
          </w:p>
        </w:tc>
        <w:tc>
          <w:tcPr>
            <w:tcW w:w="4387" w:type="dxa"/>
          </w:tcPr>
          <w:p w14:paraId="0A57E797" w14:textId="77777777" w:rsidR="00396C75" w:rsidRDefault="00396C75"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Human in the video frame on the screen should be detected and his boundary should be marked using augmented points</w:t>
            </w:r>
          </w:p>
        </w:tc>
      </w:tr>
    </w:tbl>
    <w:p w14:paraId="0DB0D5BC" w14:textId="3C146965" w:rsidR="00241C6F" w:rsidRDefault="00241C6F" w:rsidP="00241C6F">
      <w:pPr>
        <w:pStyle w:val="Caption"/>
        <w:jc w:val="center"/>
      </w:pPr>
      <w:r>
        <w:t xml:space="preserve">Table </w:t>
      </w:r>
      <w:r w:rsidR="00B00464">
        <w:t>2</w:t>
      </w:r>
      <w:r>
        <w:t>. Acceptance test plan</w:t>
      </w:r>
    </w:p>
    <w:p w14:paraId="1601FA4F" w14:textId="7743223A" w:rsidR="000A0902" w:rsidRDefault="000A0902" w:rsidP="00396C75">
      <w:pPr>
        <w:pStyle w:val="Heading3"/>
        <w:numPr>
          <w:ilvl w:val="0"/>
          <w:numId w:val="0"/>
        </w:numPr>
      </w:pPr>
      <w:bookmarkStart w:id="44" w:name="_Toc466577095"/>
      <w:r w:rsidRPr="000A0902">
        <w:t>Issue Tracking</w:t>
      </w:r>
      <w:bookmarkEnd w:id="44"/>
    </w:p>
    <w:p w14:paraId="683C3A0E" w14:textId="07CB71AE" w:rsidR="000A0902" w:rsidRDefault="000A0902" w:rsidP="00E8701B">
      <w:pPr>
        <w:pStyle w:val="IndentedParagraph"/>
        <w:jc w:val="both"/>
        <w:rPr>
          <w:sz w:val="24"/>
          <w:szCs w:val="24"/>
        </w:rPr>
      </w:pPr>
      <w:r>
        <w:rPr>
          <w:sz w:val="24"/>
          <w:szCs w:val="24"/>
        </w:rPr>
        <w:t xml:space="preserve">To track issues in the system and manage them a google document is </w:t>
      </w:r>
      <w:r w:rsidR="00546ECD">
        <w:rPr>
          <w:sz w:val="24"/>
          <w:szCs w:val="24"/>
        </w:rPr>
        <w:t>created</w:t>
      </w:r>
      <w:r>
        <w:rPr>
          <w:sz w:val="24"/>
          <w:szCs w:val="24"/>
        </w:rPr>
        <w:t>. The document is shared across</w:t>
      </w:r>
      <w:r w:rsidR="00E8701B">
        <w:rPr>
          <w:sz w:val="24"/>
          <w:szCs w:val="24"/>
        </w:rPr>
        <w:t xml:space="preserve"> the entire team to allow everyone the ability to modify the document and update status</w:t>
      </w:r>
      <w:r w:rsidR="00BA7A44">
        <w:rPr>
          <w:sz w:val="24"/>
          <w:szCs w:val="24"/>
        </w:rPr>
        <w:t>.</w:t>
      </w:r>
    </w:p>
    <w:p w14:paraId="239E571E" w14:textId="2DF1A944" w:rsidR="001635BA" w:rsidRDefault="002B1CF0" w:rsidP="00415E49">
      <w:pPr>
        <w:pStyle w:val="Heading3"/>
      </w:pPr>
      <w:bookmarkStart w:id="45" w:name="_Toc466577096"/>
      <w:r w:rsidRPr="002B1CF0">
        <w:t>Testing Schedule</w:t>
      </w:r>
      <w:bookmarkEnd w:id="45"/>
    </w:p>
    <w:p w14:paraId="2AF7620F" w14:textId="77777777" w:rsidR="002760E5" w:rsidRPr="002760E5" w:rsidRDefault="002760E5" w:rsidP="002760E5">
      <w:pPr>
        <w:pStyle w:val="IndentedParagraph"/>
        <w:rPr>
          <w:sz w:val="16"/>
          <w:szCs w:val="16"/>
        </w:rPr>
      </w:pPr>
    </w:p>
    <w:tbl>
      <w:tblPr>
        <w:tblStyle w:val="PlainTable2"/>
        <w:tblW w:w="9355" w:type="dxa"/>
        <w:tblLook w:val="04A0" w:firstRow="1" w:lastRow="0" w:firstColumn="1" w:lastColumn="0" w:noHBand="0" w:noVBand="1"/>
      </w:tblPr>
      <w:tblGrid>
        <w:gridCol w:w="2448"/>
        <w:gridCol w:w="3330"/>
        <w:gridCol w:w="3577"/>
      </w:tblGrid>
      <w:tr w:rsidR="001635BA" w:rsidRPr="005C7C99" w14:paraId="5A590A98" w14:textId="77777777" w:rsidTr="002E1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10E4210" w14:textId="77777777" w:rsidR="001635BA" w:rsidRPr="005C7C99" w:rsidRDefault="001635BA" w:rsidP="002E188D">
            <w:pPr>
              <w:spacing w:line="360" w:lineRule="auto"/>
              <w:jc w:val="center"/>
              <w:rPr>
                <w:color w:val="000000"/>
                <w:szCs w:val="24"/>
              </w:rPr>
            </w:pPr>
            <w:r>
              <w:rPr>
                <w:color w:val="000000"/>
                <w:szCs w:val="24"/>
              </w:rPr>
              <w:t>Test Type</w:t>
            </w:r>
          </w:p>
        </w:tc>
        <w:tc>
          <w:tcPr>
            <w:tcW w:w="3330" w:type="dxa"/>
          </w:tcPr>
          <w:p w14:paraId="3B0928CB" w14:textId="77777777" w:rsidR="001635BA" w:rsidRPr="005C7C99" w:rsidRDefault="001635BA"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Pr>
                <w:color w:val="000000"/>
                <w:szCs w:val="24"/>
              </w:rPr>
              <w:t>Planned Dates</w:t>
            </w:r>
          </w:p>
        </w:tc>
        <w:tc>
          <w:tcPr>
            <w:tcW w:w="3577" w:type="dxa"/>
          </w:tcPr>
          <w:p w14:paraId="696ECA70" w14:textId="77777777" w:rsidR="001635BA" w:rsidRPr="005C7C99" w:rsidRDefault="001635BA" w:rsidP="002E188D">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Pr>
                <w:color w:val="000000"/>
                <w:szCs w:val="24"/>
              </w:rPr>
              <w:t>Time in hours</w:t>
            </w:r>
          </w:p>
        </w:tc>
      </w:tr>
      <w:tr w:rsidR="001635BA" w:rsidRPr="005C7C99" w14:paraId="491776CD" w14:textId="77777777" w:rsidTr="002E1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4F8563E" w14:textId="77777777" w:rsidR="001635BA" w:rsidRPr="005C7C99" w:rsidRDefault="001635BA" w:rsidP="002E188D">
            <w:pPr>
              <w:spacing w:line="360" w:lineRule="auto"/>
              <w:jc w:val="center"/>
              <w:rPr>
                <w:color w:val="000000"/>
                <w:szCs w:val="24"/>
              </w:rPr>
            </w:pPr>
            <w:r>
              <w:rPr>
                <w:color w:val="000000"/>
                <w:szCs w:val="24"/>
              </w:rPr>
              <w:t>Unit Testing</w:t>
            </w:r>
          </w:p>
        </w:tc>
        <w:tc>
          <w:tcPr>
            <w:tcW w:w="3330" w:type="dxa"/>
          </w:tcPr>
          <w:p w14:paraId="66114703" w14:textId="77777777" w:rsidR="001635BA" w:rsidRPr="005C7C99" w:rsidRDefault="001635BA"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10/25/2016 – 12/15/2016</w:t>
            </w:r>
          </w:p>
        </w:tc>
        <w:tc>
          <w:tcPr>
            <w:tcW w:w="3577" w:type="dxa"/>
          </w:tcPr>
          <w:p w14:paraId="3FDE2AA9" w14:textId="77777777" w:rsidR="001635BA" w:rsidRPr="005C7C99" w:rsidRDefault="001635BA"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60 hours</w:t>
            </w:r>
          </w:p>
        </w:tc>
      </w:tr>
      <w:tr w:rsidR="001635BA" w:rsidRPr="005C7C99" w14:paraId="7D2C3AF3" w14:textId="77777777" w:rsidTr="002E188D">
        <w:tc>
          <w:tcPr>
            <w:cnfStyle w:val="001000000000" w:firstRow="0" w:lastRow="0" w:firstColumn="1" w:lastColumn="0" w:oddVBand="0" w:evenVBand="0" w:oddHBand="0" w:evenHBand="0" w:firstRowFirstColumn="0" w:firstRowLastColumn="0" w:lastRowFirstColumn="0" w:lastRowLastColumn="0"/>
            <w:tcW w:w="2448" w:type="dxa"/>
          </w:tcPr>
          <w:p w14:paraId="24357569" w14:textId="77777777" w:rsidR="001635BA" w:rsidRPr="005C7C99" w:rsidRDefault="001635BA" w:rsidP="002E188D">
            <w:pPr>
              <w:spacing w:line="360" w:lineRule="auto"/>
              <w:jc w:val="center"/>
              <w:rPr>
                <w:color w:val="000000"/>
                <w:szCs w:val="24"/>
              </w:rPr>
            </w:pPr>
            <w:r>
              <w:rPr>
                <w:color w:val="000000"/>
                <w:szCs w:val="24"/>
              </w:rPr>
              <w:t>Functional Testing</w:t>
            </w:r>
          </w:p>
        </w:tc>
        <w:tc>
          <w:tcPr>
            <w:tcW w:w="3330" w:type="dxa"/>
          </w:tcPr>
          <w:p w14:paraId="31E5F5F1" w14:textId="45B8D021" w:rsidR="001635BA" w:rsidRPr="005C7C99" w:rsidRDefault="001635BA"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12/01/2017 –</w:t>
            </w:r>
            <w:r w:rsidR="008F6B3F">
              <w:rPr>
                <w:color w:val="000000"/>
                <w:szCs w:val="24"/>
              </w:rPr>
              <w:t xml:space="preserve"> 02</w:t>
            </w:r>
            <w:r>
              <w:rPr>
                <w:color w:val="000000"/>
                <w:szCs w:val="24"/>
              </w:rPr>
              <w:t>/15/2017</w:t>
            </w:r>
          </w:p>
        </w:tc>
        <w:tc>
          <w:tcPr>
            <w:tcW w:w="3577" w:type="dxa"/>
          </w:tcPr>
          <w:p w14:paraId="5E18EC40" w14:textId="77777777" w:rsidR="001635BA" w:rsidRPr="005C7C99" w:rsidRDefault="001635BA"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80 hours</w:t>
            </w:r>
          </w:p>
        </w:tc>
      </w:tr>
      <w:tr w:rsidR="001635BA" w:rsidRPr="005C7C99" w14:paraId="266B6CA2" w14:textId="77777777" w:rsidTr="002E1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4DE651B" w14:textId="77777777" w:rsidR="001635BA" w:rsidRPr="005C7C99" w:rsidRDefault="001635BA" w:rsidP="002E188D">
            <w:pPr>
              <w:spacing w:line="360" w:lineRule="auto"/>
              <w:jc w:val="center"/>
              <w:rPr>
                <w:color w:val="000000"/>
                <w:szCs w:val="24"/>
              </w:rPr>
            </w:pPr>
            <w:r>
              <w:rPr>
                <w:color w:val="000000"/>
                <w:szCs w:val="24"/>
              </w:rPr>
              <w:t>Integration Testing</w:t>
            </w:r>
          </w:p>
        </w:tc>
        <w:tc>
          <w:tcPr>
            <w:tcW w:w="3330" w:type="dxa"/>
          </w:tcPr>
          <w:p w14:paraId="02D974C9" w14:textId="0AAA72C2" w:rsidR="001635BA" w:rsidRPr="005C7C99" w:rsidRDefault="008F6B3F"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02</w:t>
            </w:r>
            <w:r w:rsidR="001635BA">
              <w:rPr>
                <w:color w:val="000000"/>
                <w:szCs w:val="24"/>
              </w:rPr>
              <w:t>/20/2017 –</w:t>
            </w:r>
            <w:r>
              <w:rPr>
                <w:color w:val="000000"/>
                <w:szCs w:val="24"/>
              </w:rPr>
              <w:t xml:space="preserve"> 03</w:t>
            </w:r>
            <w:r w:rsidR="001635BA">
              <w:rPr>
                <w:color w:val="000000"/>
                <w:szCs w:val="24"/>
              </w:rPr>
              <w:t>/15/2017</w:t>
            </w:r>
          </w:p>
        </w:tc>
        <w:tc>
          <w:tcPr>
            <w:tcW w:w="3577" w:type="dxa"/>
          </w:tcPr>
          <w:p w14:paraId="6B61EA6E" w14:textId="22101DC7" w:rsidR="001635BA" w:rsidRPr="005C7C99" w:rsidRDefault="008F6B3F" w:rsidP="002E188D">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50 hours</w:t>
            </w:r>
          </w:p>
        </w:tc>
      </w:tr>
      <w:tr w:rsidR="001635BA" w:rsidRPr="005C7C99" w14:paraId="6D989DE2" w14:textId="77777777" w:rsidTr="002E188D">
        <w:tc>
          <w:tcPr>
            <w:cnfStyle w:val="001000000000" w:firstRow="0" w:lastRow="0" w:firstColumn="1" w:lastColumn="0" w:oddVBand="0" w:evenVBand="0" w:oddHBand="0" w:evenHBand="0" w:firstRowFirstColumn="0" w:firstRowLastColumn="0" w:lastRowFirstColumn="0" w:lastRowLastColumn="0"/>
            <w:tcW w:w="2448" w:type="dxa"/>
          </w:tcPr>
          <w:p w14:paraId="02335833" w14:textId="77777777" w:rsidR="001635BA" w:rsidRPr="005C7C99" w:rsidRDefault="001635BA" w:rsidP="002E188D">
            <w:pPr>
              <w:spacing w:line="360" w:lineRule="auto"/>
              <w:jc w:val="center"/>
              <w:rPr>
                <w:color w:val="000000"/>
                <w:szCs w:val="24"/>
              </w:rPr>
            </w:pPr>
            <w:r>
              <w:rPr>
                <w:color w:val="000000"/>
                <w:szCs w:val="24"/>
              </w:rPr>
              <w:t>Performance Testing</w:t>
            </w:r>
          </w:p>
        </w:tc>
        <w:tc>
          <w:tcPr>
            <w:tcW w:w="3330" w:type="dxa"/>
          </w:tcPr>
          <w:p w14:paraId="06CB4BBC" w14:textId="6824ED36" w:rsidR="001635BA" w:rsidRPr="005C7C99" w:rsidRDefault="008F6B3F"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03/20/2017 – 04/20/2017</w:t>
            </w:r>
          </w:p>
        </w:tc>
        <w:tc>
          <w:tcPr>
            <w:tcW w:w="3577" w:type="dxa"/>
          </w:tcPr>
          <w:p w14:paraId="40252F69" w14:textId="7AAAE596" w:rsidR="001635BA" w:rsidRPr="005C7C99" w:rsidRDefault="008F6B3F" w:rsidP="002E188D">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65 hours</w:t>
            </w:r>
          </w:p>
        </w:tc>
      </w:tr>
    </w:tbl>
    <w:p w14:paraId="7B4E1C66" w14:textId="7CBB0245" w:rsidR="00CA62AC" w:rsidRDefault="00CA62AC" w:rsidP="00CA62AC">
      <w:pPr>
        <w:pStyle w:val="Caption"/>
        <w:jc w:val="center"/>
      </w:pPr>
      <w:r>
        <w:t xml:space="preserve">Table </w:t>
      </w:r>
      <w:r>
        <w:t>3</w:t>
      </w:r>
      <w:r>
        <w:t xml:space="preserve">. </w:t>
      </w:r>
      <w:r>
        <w:t>Test Schedule</w:t>
      </w:r>
    </w:p>
    <w:p w14:paraId="07AA45F6" w14:textId="7B14C2B4" w:rsidR="001635BA" w:rsidRPr="00BA7A44" w:rsidRDefault="001635BA" w:rsidP="001635BA">
      <w:pPr>
        <w:pStyle w:val="IndentedParagraph"/>
        <w:jc w:val="left"/>
      </w:pPr>
    </w:p>
    <w:p w14:paraId="573481E9" w14:textId="75A5236D" w:rsidR="00396C75" w:rsidRPr="00396C75" w:rsidRDefault="00C84B04" w:rsidP="00396C75">
      <w:pPr>
        <w:pStyle w:val="Heading2"/>
      </w:pPr>
      <w:bookmarkStart w:id="46" w:name="_Toc466577097"/>
      <w:r>
        <w:lastRenderedPageBreak/>
        <w:t>7</w:t>
      </w:r>
      <w:r w:rsidR="00396C75" w:rsidRPr="00396C75">
        <w:t>.2 Deployment Plan</w:t>
      </w:r>
      <w:bookmarkEnd w:id="46"/>
    </w:p>
    <w:p w14:paraId="39D865EB" w14:textId="431E866F" w:rsidR="006E4374" w:rsidRDefault="006E4374" w:rsidP="006E4374">
      <w:pPr>
        <w:spacing w:line="240" w:lineRule="auto"/>
        <w:jc w:val="both"/>
        <w:rPr>
          <w:color w:val="000000"/>
          <w:szCs w:val="24"/>
        </w:rPr>
      </w:pPr>
      <w:r>
        <w:rPr>
          <w:color w:val="000000"/>
          <w:szCs w:val="24"/>
        </w:rPr>
        <w:t>The LIDAR system is interconnected on a network to be able to achieve centralized processing of distance information.</w:t>
      </w:r>
      <w:r w:rsidRPr="006E4374">
        <w:rPr>
          <w:color w:val="000000"/>
          <w:szCs w:val="24"/>
        </w:rPr>
        <w:t xml:space="preserve"> </w:t>
      </w:r>
      <w:r>
        <w:rPr>
          <w:color w:val="000000"/>
          <w:szCs w:val="24"/>
        </w:rPr>
        <w:t xml:space="preserve">The system consists of the LIDAR and a server over the network with various other nodes </w:t>
      </w:r>
      <w:r w:rsidRPr="006E4374">
        <w:rPr>
          <w:color w:val="000000"/>
          <w:szCs w:val="24"/>
        </w:rPr>
        <w:t>The deployment plan for both is as follows.</w:t>
      </w:r>
    </w:p>
    <w:p w14:paraId="05183089" w14:textId="77777777" w:rsidR="00E22EC4" w:rsidRPr="006E4374" w:rsidRDefault="00E22EC4" w:rsidP="006E4374">
      <w:pPr>
        <w:spacing w:line="240" w:lineRule="auto"/>
        <w:jc w:val="both"/>
        <w:rPr>
          <w:color w:val="000000"/>
          <w:szCs w:val="24"/>
        </w:rPr>
      </w:pPr>
    </w:p>
    <w:p w14:paraId="3DCAB459" w14:textId="76C1D079" w:rsidR="006E4374" w:rsidRPr="006E4374" w:rsidRDefault="00E22EC4" w:rsidP="006E4374">
      <w:pPr>
        <w:spacing w:line="240" w:lineRule="auto"/>
        <w:jc w:val="both"/>
        <w:rPr>
          <w:b/>
          <w:color w:val="000000"/>
          <w:szCs w:val="24"/>
        </w:rPr>
      </w:pPr>
      <w:r>
        <w:rPr>
          <w:b/>
          <w:color w:val="000000"/>
          <w:szCs w:val="24"/>
        </w:rPr>
        <w:t xml:space="preserve">LIDAR </w:t>
      </w:r>
      <w:r w:rsidR="006E4374" w:rsidRPr="006E4374">
        <w:rPr>
          <w:b/>
          <w:color w:val="000000"/>
          <w:szCs w:val="24"/>
        </w:rPr>
        <w:t>Application Deployment</w:t>
      </w:r>
    </w:p>
    <w:p w14:paraId="24759B37" w14:textId="3AF274E6" w:rsidR="006E4374" w:rsidRPr="006E4374" w:rsidRDefault="00E22EC4" w:rsidP="006E4374">
      <w:pPr>
        <w:numPr>
          <w:ilvl w:val="0"/>
          <w:numId w:val="48"/>
        </w:numPr>
        <w:spacing w:line="240" w:lineRule="auto"/>
        <w:contextualSpacing/>
        <w:jc w:val="both"/>
        <w:rPr>
          <w:color w:val="000000"/>
          <w:szCs w:val="24"/>
        </w:rPr>
      </w:pPr>
      <w:r>
        <w:rPr>
          <w:color w:val="000000"/>
          <w:szCs w:val="24"/>
        </w:rPr>
        <w:t>D</w:t>
      </w:r>
      <w:r w:rsidR="00035449">
        <w:rPr>
          <w:color w:val="000000"/>
          <w:szCs w:val="24"/>
        </w:rPr>
        <w:t>ownload the software package for LIDAR distance sensing and augmented reality features from GIT repository.</w:t>
      </w:r>
      <w:r w:rsidR="00A37C5C">
        <w:rPr>
          <w:color w:val="000000"/>
          <w:szCs w:val="24"/>
        </w:rPr>
        <w:t xml:space="preserve"> Optionally object detection and marking can be enabled in the package.</w:t>
      </w:r>
    </w:p>
    <w:p w14:paraId="4ED06180" w14:textId="0414DCAA" w:rsidR="006E4374" w:rsidRPr="006E4374" w:rsidRDefault="006E4374" w:rsidP="006E4374">
      <w:pPr>
        <w:numPr>
          <w:ilvl w:val="0"/>
          <w:numId w:val="48"/>
        </w:numPr>
        <w:spacing w:line="240" w:lineRule="auto"/>
        <w:contextualSpacing/>
        <w:jc w:val="both"/>
        <w:rPr>
          <w:color w:val="000000"/>
          <w:szCs w:val="24"/>
        </w:rPr>
      </w:pPr>
      <w:r w:rsidRPr="006E4374">
        <w:rPr>
          <w:color w:val="000000"/>
          <w:szCs w:val="24"/>
        </w:rPr>
        <w:t xml:space="preserve">Install the package on the </w:t>
      </w:r>
      <w:r w:rsidR="00035449">
        <w:rPr>
          <w:color w:val="000000"/>
          <w:szCs w:val="24"/>
        </w:rPr>
        <w:t xml:space="preserve">JETSON TK1 </w:t>
      </w:r>
      <w:r w:rsidRPr="006E4374">
        <w:rPr>
          <w:color w:val="000000"/>
          <w:szCs w:val="24"/>
        </w:rPr>
        <w:t>and reboot.</w:t>
      </w:r>
      <w:r w:rsidR="008F1322">
        <w:rPr>
          <w:color w:val="000000"/>
          <w:szCs w:val="24"/>
        </w:rPr>
        <w:t xml:space="preserve"> An </w:t>
      </w:r>
      <w:r w:rsidR="008F1322">
        <w:rPr>
          <w:color w:val="000000"/>
          <w:szCs w:val="24"/>
        </w:rPr>
        <w:t xml:space="preserve">automation script runs the client side program </w:t>
      </w:r>
      <w:r w:rsidR="008F1322">
        <w:rPr>
          <w:color w:val="000000"/>
          <w:szCs w:val="24"/>
        </w:rPr>
        <w:t xml:space="preserve">upon </w:t>
      </w:r>
      <w:r w:rsidR="008F1322">
        <w:rPr>
          <w:color w:val="000000"/>
          <w:szCs w:val="24"/>
        </w:rPr>
        <w:t>channeling data from</w:t>
      </w:r>
      <w:r w:rsidR="008F1322">
        <w:rPr>
          <w:color w:val="000000"/>
          <w:szCs w:val="24"/>
        </w:rPr>
        <w:t xml:space="preserve"> LIDAR to server node.</w:t>
      </w:r>
    </w:p>
    <w:p w14:paraId="2B394125" w14:textId="77777777" w:rsidR="006E4374" w:rsidRPr="006E4374" w:rsidRDefault="006E4374" w:rsidP="006E4374">
      <w:pPr>
        <w:spacing w:line="240" w:lineRule="auto"/>
        <w:jc w:val="both"/>
        <w:rPr>
          <w:color w:val="000000"/>
          <w:szCs w:val="24"/>
        </w:rPr>
      </w:pPr>
    </w:p>
    <w:p w14:paraId="4E84F385" w14:textId="77777777" w:rsidR="006E4374" w:rsidRPr="006E4374" w:rsidRDefault="006E4374" w:rsidP="006E4374">
      <w:pPr>
        <w:spacing w:line="240" w:lineRule="auto"/>
        <w:jc w:val="both"/>
        <w:rPr>
          <w:b/>
          <w:color w:val="000000"/>
          <w:szCs w:val="24"/>
        </w:rPr>
      </w:pPr>
      <w:r w:rsidRPr="006E4374">
        <w:rPr>
          <w:b/>
          <w:color w:val="000000"/>
          <w:szCs w:val="24"/>
        </w:rPr>
        <w:t>Server-Side Application Deployment</w:t>
      </w:r>
    </w:p>
    <w:p w14:paraId="6E7B02F1" w14:textId="0154E204" w:rsidR="006E4374" w:rsidRPr="006E4374" w:rsidRDefault="006E4374" w:rsidP="006E4374">
      <w:pPr>
        <w:numPr>
          <w:ilvl w:val="0"/>
          <w:numId w:val="49"/>
        </w:numPr>
        <w:spacing w:line="240" w:lineRule="auto"/>
        <w:contextualSpacing/>
        <w:jc w:val="both"/>
        <w:rPr>
          <w:color w:val="000000"/>
          <w:szCs w:val="24"/>
        </w:rPr>
      </w:pPr>
      <w:r w:rsidRPr="006E4374">
        <w:rPr>
          <w:color w:val="000000"/>
          <w:szCs w:val="24"/>
        </w:rPr>
        <w:t xml:space="preserve">Download the package for server-side from GIT repository. The </w:t>
      </w:r>
      <w:r w:rsidR="00A849C3">
        <w:rPr>
          <w:color w:val="000000"/>
          <w:szCs w:val="24"/>
        </w:rPr>
        <w:t>package contains code to handle the data from the LIDAR and further process it.</w:t>
      </w:r>
    </w:p>
    <w:p w14:paraId="002CCF11" w14:textId="30CB1A40" w:rsidR="006E4374" w:rsidRPr="006E4374" w:rsidRDefault="006E4374" w:rsidP="006E4374">
      <w:pPr>
        <w:numPr>
          <w:ilvl w:val="0"/>
          <w:numId w:val="49"/>
        </w:numPr>
        <w:spacing w:line="240" w:lineRule="auto"/>
        <w:contextualSpacing/>
        <w:jc w:val="both"/>
        <w:rPr>
          <w:color w:val="000000"/>
          <w:szCs w:val="24"/>
        </w:rPr>
      </w:pPr>
      <w:r w:rsidRPr="006E4374">
        <w:rPr>
          <w:color w:val="000000"/>
          <w:szCs w:val="24"/>
        </w:rPr>
        <w:t>Install the package on the server</w:t>
      </w:r>
      <w:r w:rsidR="00A849C3">
        <w:rPr>
          <w:color w:val="000000"/>
          <w:szCs w:val="24"/>
        </w:rPr>
        <w:t xml:space="preserve"> and reboot.</w:t>
      </w:r>
    </w:p>
    <w:p w14:paraId="521067DC" w14:textId="77777777" w:rsidR="006E4374" w:rsidRPr="006E4374" w:rsidRDefault="006E4374" w:rsidP="006E4374">
      <w:pPr>
        <w:spacing w:line="240" w:lineRule="auto"/>
        <w:jc w:val="both"/>
        <w:rPr>
          <w:color w:val="000000"/>
          <w:szCs w:val="24"/>
        </w:rPr>
      </w:pPr>
    </w:p>
    <w:p w14:paraId="6E88B7EB" w14:textId="77777777" w:rsidR="006E4374" w:rsidRPr="000A0902" w:rsidRDefault="006E4374" w:rsidP="00E8701B">
      <w:pPr>
        <w:pStyle w:val="IndentedParagraph"/>
        <w:jc w:val="both"/>
        <w:rPr>
          <w:sz w:val="24"/>
          <w:szCs w:val="24"/>
        </w:rPr>
      </w:pPr>
    </w:p>
    <w:p w14:paraId="0D08A319" w14:textId="77777777" w:rsidR="00325089" w:rsidRDefault="00325089" w:rsidP="00682B00">
      <w:pPr>
        <w:pStyle w:val="Heading1"/>
        <w:jc w:val="center"/>
      </w:pPr>
      <w:bookmarkStart w:id="47" w:name="_Toc466577098"/>
      <w:r>
        <w:lastRenderedPageBreak/>
        <w:t>Implementation Plan and Progress</w:t>
      </w:r>
      <w:bookmarkEnd w:id="47"/>
    </w:p>
    <w:p w14:paraId="5E48B42C" w14:textId="78C1C9AC" w:rsidR="00BF16A1" w:rsidRDefault="00BF16A1" w:rsidP="000C0770">
      <w:pPr>
        <w:pStyle w:val="IndentedParagraph"/>
      </w:pPr>
    </w:p>
    <w:tbl>
      <w:tblPr>
        <w:tblStyle w:val="TableGrid"/>
        <w:tblW w:w="9869" w:type="dxa"/>
        <w:jc w:val="center"/>
        <w:tblLook w:val="04A0" w:firstRow="1" w:lastRow="0" w:firstColumn="1" w:lastColumn="0" w:noHBand="0" w:noVBand="1"/>
      </w:tblPr>
      <w:tblGrid>
        <w:gridCol w:w="941"/>
        <w:gridCol w:w="7308"/>
        <w:gridCol w:w="1620"/>
      </w:tblGrid>
      <w:tr w:rsidR="00610F18" w:rsidRPr="0042590E" w14:paraId="08418A98" w14:textId="77777777" w:rsidTr="00610F18">
        <w:trPr>
          <w:jc w:val="center"/>
        </w:trPr>
        <w:tc>
          <w:tcPr>
            <w:tcW w:w="941" w:type="dxa"/>
          </w:tcPr>
          <w:p w14:paraId="36EDAB84" w14:textId="31B0613D" w:rsidR="00610F18" w:rsidRPr="0042590E" w:rsidRDefault="00610F18" w:rsidP="000C0770">
            <w:pPr>
              <w:pStyle w:val="IndentedParagraph"/>
              <w:rPr>
                <w:sz w:val="24"/>
                <w:szCs w:val="24"/>
              </w:rPr>
            </w:pPr>
            <w:r w:rsidRPr="0042590E">
              <w:rPr>
                <w:sz w:val="24"/>
                <w:szCs w:val="24"/>
              </w:rPr>
              <w:t>Sr. No.</w:t>
            </w:r>
          </w:p>
        </w:tc>
        <w:tc>
          <w:tcPr>
            <w:tcW w:w="7308" w:type="dxa"/>
            <w:vAlign w:val="center"/>
          </w:tcPr>
          <w:p w14:paraId="781BD5DA" w14:textId="1DB4AA15" w:rsidR="00610F18" w:rsidRPr="0042590E" w:rsidRDefault="00610F18" w:rsidP="000C0770">
            <w:pPr>
              <w:pStyle w:val="IndentedParagraph"/>
              <w:rPr>
                <w:sz w:val="24"/>
                <w:szCs w:val="24"/>
              </w:rPr>
            </w:pPr>
            <w:r w:rsidRPr="0042590E">
              <w:rPr>
                <w:sz w:val="24"/>
                <w:szCs w:val="24"/>
              </w:rPr>
              <w:t>Implementation Plan</w:t>
            </w:r>
          </w:p>
        </w:tc>
        <w:tc>
          <w:tcPr>
            <w:tcW w:w="1620" w:type="dxa"/>
            <w:vAlign w:val="center"/>
          </w:tcPr>
          <w:p w14:paraId="5EE81384" w14:textId="0FD0E9D9" w:rsidR="00610F18" w:rsidRPr="0042590E" w:rsidRDefault="00610F18" w:rsidP="0042590E">
            <w:pPr>
              <w:pStyle w:val="IndentedParagraph"/>
              <w:rPr>
                <w:sz w:val="24"/>
                <w:szCs w:val="24"/>
              </w:rPr>
            </w:pPr>
            <w:r w:rsidRPr="0042590E">
              <w:rPr>
                <w:sz w:val="24"/>
                <w:szCs w:val="24"/>
              </w:rPr>
              <w:t>Status</w:t>
            </w:r>
          </w:p>
        </w:tc>
      </w:tr>
      <w:tr w:rsidR="00610F18" w:rsidRPr="0042590E" w14:paraId="44CC046E" w14:textId="77777777" w:rsidTr="00610F18">
        <w:trPr>
          <w:jc w:val="center"/>
        </w:trPr>
        <w:tc>
          <w:tcPr>
            <w:tcW w:w="941" w:type="dxa"/>
          </w:tcPr>
          <w:p w14:paraId="7847DA20" w14:textId="1FD13012" w:rsidR="00610F18" w:rsidRPr="0042590E" w:rsidRDefault="00610F18" w:rsidP="000C0770">
            <w:pPr>
              <w:pStyle w:val="IndentedParagraph"/>
              <w:rPr>
                <w:sz w:val="24"/>
                <w:szCs w:val="24"/>
              </w:rPr>
            </w:pPr>
            <w:r w:rsidRPr="0042590E">
              <w:rPr>
                <w:sz w:val="24"/>
                <w:szCs w:val="24"/>
              </w:rPr>
              <w:t>1.</w:t>
            </w:r>
          </w:p>
        </w:tc>
        <w:tc>
          <w:tcPr>
            <w:tcW w:w="7308" w:type="dxa"/>
            <w:vAlign w:val="center"/>
          </w:tcPr>
          <w:p w14:paraId="6D46ED45" w14:textId="56D9B028" w:rsidR="00610F18" w:rsidRPr="0042590E" w:rsidRDefault="00610F18" w:rsidP="0042590E">
            <w:pPr>
              <w:pStyle w:val="IndentedParagraph"/>
              <w:jc w:val="left"/>
              <w:rPr>
                <w:sz w:val="24"/>
                <w:szCs w:val="24"/>
              </w:rPr>
            </w:pPr>
            <w:r w:rsidRPr="0042590E">
              <w:rPr>
                <w:sz w:val="24"/>
                <w:szCs w:val="24"/>
              </w:rPr>
              <w:t xml:space="preserve">OpenCV 3.1 programming environment set up - </w:t>
            </w:r>
          </w:p>
          <w:p w14:paraId="5509658E"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OpenCV 3.1 installation</w:t>
            </w:r>
          </w:p>
          <w:p w14:paraId="10CD1524"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Environment variable setup for easy compilation and execution</w:t>
            </w:r>
          </w:p>
          <w:p w14:paraId="556EA250" w14:textId="31FAE91B" w:rsidR="00610F18" w:rsidRPr="0042590E" w:rsidRDefault="00610F18" w:rsidP="00811024">
            <w:pPr>
              <w:pStyle w:val="IndentedParagraph"/>
              <w:numPr>
                <w:ilvl w:val="1"/>
                <w:numId w:val="22"/>
              </w:numPr>
              <w:ind w:left="376"/>
              <w:jc w:val="left"/>
              <w:rPr>
                <w:sz w:val="24"/>
                <w:szCs w:val="24"/>
              </w:rPr>
            </w:pPr>
            <w:r w:rsidRPr="0042590E">
              <w:rPr>
                <w:sz w:val="24"/>
                <w:szCs w:val="24"/>
              </w:rPr>
              <w:t>Finalizing naming convention for programs</w:t>
            </w:r>
          </w:p>
        </w:tc>
        <w:tc>
          <w:tcPr>
            <w:tcW w:w="1620" w:type="dxa"/>
            <w:vAlign w:val="center"/>
          </w:tcPr>
          <w:p w14:paraId="1055C0A4" w14:textId="033A2EC2" w:rsidR="00610F18" w:rsidRPr="0042590E" w:rsidRDefault="00610F18" w:rsidP="0042590E">
            <w:pPr>
              <w:pStyle w:val="IndentedParagraph"/>
              <w:rPr>
                <w:sz w:val="24"/>
                <w:szCs w:val="24"/>
              </w:rPr>
            </w:pPr>
            <w:r w:rsidRPr="0042590E">
              <w:rPr>
                <w:sz w:val="24"/>
                <w:szCs w:val="24"/>
              </w:rPr>
              <w:t>Completed</w:t>
            </w:r>
          </w:p>
        </w:tc>
      </w:tr>
      <w:tr w:rsidR="00610F18" w:rsidRPr="0042590E" w14:paraId="18C757C8" w14:textId="77777777" w:rsidTr="00610F18">
        <w:trPr>
          <w:jc w:val="center"/>
        </w:trPr>
        <w:tc>
          <w:tcPr>
            <w:tcW w:w="941" w:type="dxa"/>
          </w:tcPr>
          <w:p w14:paraId="36300AA0" w14:textId="5B5B9E8F" w:rsidR="00610F18" w:rsidRPr="0042590E" w:rsidRDefault="00610F18" w:rsidP="000C0770">
            <w:pPr>
              <w:pStyle w:val="IndentedParagraph"/>
              <w:rPr>
                <w:sz w:val="24"/>
                <w:szCs w:val="24"/>
              </w:rPr>
            </w:pPr>
            <w:r w:rsidRPr="0042590E">
              <w:rPr>
                <w:sz w:val="24"/>
                <w:szCs w:val="24"/>
              </w:rPr>
              <w:t>2.</w:t>
            </w:r>
          </w:p>
        </w:tc>
        <w:tc>
          <w:tcPr>
            <w:tcW w:w="7308" w:type="dxa"/>
            <w:vAlign w:val="center"/>
          </w:tcPr>
          <w:p w14:paraId="284A1A84" w14:textId="7787F788" w:rsidR="00610F18" w:rsidRPr="0042590E" w:rsidRDefault="00610F18" w:rsidP="0042590E">
            <w:pPr>
              <w:pStyle w:val="IndentedParagraph"/>
              <w:jc w:val="left"/>
              <w:rPr>
                <w:sz w:val="24"/>
                <w:szCs w:val="24"/>
              </w:rPr>
            </w:pPr>
            <w:r w:rsidRPr="0042590E">
              <w:rPr>
                <w:sz w:val="24"/>
                <w:szCs w:val="24"/>
              </w:rPr>
              <w:t>Nvidia Jetson TK1 hardware (target) platform understanding</w:t>
            </w:r>
          </w:p>
          <w:p w14:paraId="4EA57A6C"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Schematic study from datasheet</w:t>
            </w:r>
          </w:p>
          <w:p w14:paraId="61D2DA48" w14:textId="15462AD9" w:rsidR="00610F18" w:rsidRPr="0042590E" w:rsidRDefault="00610F18" w:rsidP="00811024">
            <w:pPr>
              <w:pStyle w:val="IndentedParagraph"/>
              <w:numPr>
                <w:ilvl w:val="1"/>
                <w:numId w:val="22"/>
              </w:numPr>
              <w:ind w:left="376"/>
              <w:jc w:val="left"/>
              <w:rPr>
                <w:sz w:val="24"/>
                <w:szCs w:val="24"/>
              </w:rPr>
            </w:pPr>
            <w:r w:rsidRPr="0042590E">
              <w:rPr>
                <w:sz w:val="24"/>
                <w:szCs w:val="24"/>
              </w:rPr>
              <w:t>Device driver setup study</w:t>
            </w:r>
          </w:p>
        </w:tc>
        <w:tc>
          <w:tcPr>
            <w:tcW w:w="1620" w:type="dxa"/>
            <w:vAlign w:val="center"/>
          </w:tcPr>
          <w:p w14:paraId="710CF2B1" w14:textId="59A4024E" w:rsidR="00610F18" w:rsidRPr="0042590E" w:rsidRDefault="00610F18" w:rsidP="0042590E">
            <w:pPr>
              <w:pStyle w:val="IndentedParagraph"/>
              <w:rPr>
                <w:sz w:val="24"/>
                <w:szCs w:val="24"/>
              </w:rPr>
            </w:pPr>
            <w:r w:rsidRPr="0042590E">
              <w:rPr>
                <w:sz w:val="24"/>
                <w:szCs w:val="24"/>
              </w:rPr>
              <w:t>Completed</w:t>
            </w:r>
          </w:p>
        </w:tc>
      </w:tr>
      <w:tr w:rsidR="00610F18" w:rsidRPr="0042590E" w14:paraId="16313D1A" w14:textId="77777777" w:rsidTr="00610F18">
        <w:trPr>
          <w:jc w:val="center"/>
        </w:trPr>
        <w:tc>
          <w:tcPr>
            <w:tcW w:w="941" w:type="dxa"/>
          </w:tcPr>
          <w:p w14:paraId="691DC978" w14:textId="6810421B" w:rsidR="00610F18" w:rsidRPr="0042590E" w:rsidRDefault="00610F18" w:rsidP="000C0770">
            <w:pPr>
              <w:pStyle w:val="IndentedParagraph"/>
              <w:rPr>
                <w:sz w:val="24"/>
                <w:szCs w:val="24"/>
              </w:rPr>
            </w:pPr>
            <w:r w:rsidRPr="0042590E">
              <w:rPr>
                <w:sz w:val="24"/>
                <w:szCs w:val="24"/>
              </w:rPr>
              <w:t>3.</w:t>
            </w:r>
          </w:p>
        </w:tc>
        <w:tc>
          <w:tcPr>
            <w:tcW w:w="7308" w:type="dxa"/>
            <w:vAlign w:val="center"/>
          </w:tcPr>
          <w:p w14:paraId="13F41AE3" w14:textId="6C147D74" w:rsidR="00610F18" w:rsidRPr="0042590E" w:rsidRDefault="00610F18" w:rsidP="0042590E">
            <w:pPr>
              <w:pStyle w:val="IndentedParagraph"/>
              <w:jc w:val="left"/>
              <w:rPr>
                <w:sz w:val="24"/>
                <w:szCs w:val="24"/>
              </w:rPr>
            </w:pPr>
            <w:r w:rsidRPr="0042590E">
              <w:rPr>
                <w:sz w:val="24"/>
                <w:szCs w:val="24"/>
              </w:rPr>
              <w:t>OpenCV 3.1 setup on Jetson platform</w:t>
            </w:r>
          </w:p>
          <w:p w14:paraId="327F414A" w14:textId="5FC53B07" w:rsidR="00610F18" w:rsidRPr="0042590E" w:rsidRDefault="00610F18" w:rsidP="00811024">
            <w:pPr>
              <w:pStyle w:val="IndentedParagraph"/>
              <w:numPr>
                <w:ilvl w:val="1"/>
                <w:numId w:val="22"/>
              </w:numPr>
              <w:ind w:left="376"/>
              <w:jc w:val="left"/>
              <w:rPr>
                <w:sz w:val="24"/>
                <w:szCs w:val="24"/>
              </w:rPr>
            </w:pPr>
            <w:r w:rsidRPr="0042590E">
              <w:rPr>
                <w:sz w:val="24"/>
                <w:szCs w:val="24"/>
              </w:rPr>
              <w:t>Download and compile OpenCV source code</w:t>
            </w:r>
          </w:p>
        </w:tc>
        <w:tc>
          <w:tcPr>
            <w:tcW w:w="1620" w:type="dxa"/>
            <w:vAlign w:val="center"/>
          </w:tcPr>
          <w:p w14:paraId="56F87F1C" w14:textId="22333DC3" w:rsidR="00610F18" w:rsidRPr="0042590E" w:rsidRDefault="00610F18" w:rsidP="0042590E">
            <w:pPr>
              <w:pStyle w:val="IndentedParagraph"/>
              <w:rPr>
                <w:sz w:val="24"/>
                <w:szCs w:val="24"/>
              </w:rPr>
            </w:pPr>
            <w:r w:rsidRPr="0042590E">
              <w:rPr>
                <w:sz w:val="24"/>
                <w:szCs w:val="24"/>
              </w:rPr>
              <w:t>Completed</w:t>
            </w:r>
          </w:p>
        </w:tc>
      </w:tr>
      <w:tr w:rsidR="00610F18" w:rsidRPr="0042590E" w14:paraId="016164DC" w14:textId="77777777" w:rsidTr="00610F18">
        <w:trPr>
          <w:jc w:val="center"/>
        </w:trPr>
        <w:tc>
          <w:tcPr>
            <w:tcW w:w="941" w:type="dxa"/>
          </w:tcPr>
          <w:p w14:paraId="07269572" w14:textId="2E7723A2" w:rsidR="00610F18" w:rsidRPr="0042590E" w:rsidRDefault="00610F18" w:rsidP="000C0770">
            <w:pPr>
              <w:pStyle w:val="IndentedParagraph"/>
              <w:rPr>
                <w:sz w:val="24"/>
                <w:szCs w:val="24"/>
              </w:rPr>
            </w:pPr>
            <w:r w:rsidRPr="0042590E">
              <w:rPr>
                <w:sz w:val="24"/>
                <w:szCs w:val="24"/>
              </w:rPr>
              <w:t>4.</w:t>
            </w:r>
          </w:p>
        </w:tc>
        <w:tc>
          <w:tcPr>
            <w:tcW w:w="7308" w:type="dxa"/>
            <w:vAlign w:val="center"/>
          </w:tcPr>
          <w:p w14:paraId="5539460E" w14:textId="36C6E406" w:rsidR="00610F18" w:rsidRPr="0042590E" w:rsidRDefault="00610F18" w:rsidP="0042590E">
            <w:pPr>
              <w:pStyle w:val="IndentedParagraph"/>
              <w:jc w:val="left"/>
              <w:rPr>
                <w:sz w:val="24"/>
                <w:szCs w:val="24"/>
              </w:rPr>
            </w:pPr>
            <w:r w:rsidRPr="0042590E">
              <w:rPr>
                <w:sz w:val="24"/>
                <w:szCs w:val="24"/>
              </w:rPr>
              <w:t>OpenCV sample program understanding</w:t>
            </w:r>
          </w:p>
          <w:p w14:paraId="7A01BF72" w14:textId="45DA6E39" w:rsidR="00610F18" w:rsidRPr="0042590E" w:rsidRDefault="00610F18" w:rsidP="00811024">
            <w:pPr>
              <w:pStyle w:val="IndentedParagraph"/>
              <w:numPr>
                <w:ilvl w:val="1"/>
                <w:numId w:val="22"/>
              </w:numPr>
              <w:ind w:left="376"/>
              <w:jc w:val="left"/>
              <w:rPr>
                <w:sz w:val="24"/>
                <w:szCs w:val="24"/>
              </w:rPr>
            </w:pPr>
            <w:r w:rsidRPr="0042590E">
              <w:rPr>
                <w:sz w:val="24"/>
                <w:szCs w:val="24"/>
              </w:rPr>
              <w:t>Compile and execute camera interface, graphics design sample programs</w:t>
            </w:r>
          </w:p>
        </w:tc>
        <w:tc>
          <w:tcPr>
            <w:tcW w:w="1620" w:type="dxa"/>
            <w:vAlign w:val="center"/>
          </w:tcPr>
          <w:p w14:paraId="301A70AD" w14:textId="5467E548" w:rsidR="00610F18" w:rsidRPr="0042590E" w:rsidRDefault="00610F18" w:rsidP="0042590E">
            <w:pPr>
              <w:pStyle w:val="IndentedParagraph"/>
              <w:rPr>
                <w:sz w:val="24"/>
                <w:szCs w:val="24"/>
              </w:rPr>
            </w:pPr>
            <w:r w:rsidRPr="0042590E">
              <w:rPr>
                <w:sz w:val="24"/>
                <w:szCs w:val="24"/>
              </w:rPr>
              <w:t>Completed</w:t>
            </w:r>
          </w:p>
        </w:tc>
      </w:tr>
      <w:tr w:rsidR="00610F18" w:rsidRPr="0042590E" w14:paraId="03EB8849" w14:textId="77777777" w:rsidTr="000922C3">
        <w:trPr>
          <w:trHeight w:val="1538"/>
          <w:jc w:val="center"/>
        </w:trPr>
        <w:tc>
          <w:tcPr>
            <w:tcW w:w="941" w:type="dxa"/>
          </w:tcPr>
          <w:p w14:paraId="265B51B9" w14:textId="5E64E4B0" w:rsidR="00610F18" w:rsidRPr="0042590E" w:rsidRDefault="00610F18" w:rsidP="000C0770">
            <w:pPr>
              <w:pStyle w:val="IndentedParagraph"/>
              <w:rPr>
                <w:sz w:val="24"/>
                <w:szCs w:val="24"/>
              </w:rPr>
            </w:pPr>
            <w:r w:rsidRPr="0042590E">
              <w:rPr>
                <w:sz w:val="24"/>
                <w:szCs w:val="24"/>
              </w:rPr>
              <w:t>5.</w:t>
            </w:r>
          </w:p>
        </w:tc>
        <w:tc>
          <w:tcPr>
            <w:tcW w:w="7308" w:type="dxa"/>
            <w:vAlign w:val="center"/>
          </w:tcPr>
          <w:p w14:paraId="2C1EB010" w14:textId="6E3FF307" w:rsidR="00610F18" w:rsidRPr="0042590E" w:rsidRDefault="00610F18" w:rsidP="0042590E">
            <w:pPr>
              <w:pStyle w:val="IndentedParagraph"/>
              <w:jc w:val="left"/>
              <w:rPr>
                <w:sz w:val="24"/>
                <w:szCs w:val="24"/>
              </w:rPr>
            </w:pPr>
            <w:r w:rsidRPr="0042590E">
              <w:rPr>
                <w:sz w:val="24"/>
                <w:szCs w:val="24"/>
              </w:rPr>
              <w:t>Existing LIDAR module study</w:t>
            </w:r>
          </w:p>
          <w:p w14:paraId="72656FE2"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Interface existing LIDAR module with Jetson board</w:t>
            </w:r>
          </w:p>
          <w:p w14:paraId="1066EE64" w14:textId="39919594" w:rsidR="00610F18" w:rsidRPr="0042590E" w:rsidRDefault="00610F18" w:rsidP="00811024">
            <w:pPr>
              <w:pStyle w:val="IndentedParagraph"/>
              <w:numPr>
                <w:ilvl w:val="1"/>
                <w:numId w:val="22"/>
              </w:numPr>
              <w:ind w:left="376"/>
              <w:jc w:val="left"/>
              <w:rPr>
                <w:sz w:val="24"/>
                <w:szCs w:val="24"/>
              </w:rPr>
            </w:pPr>
            <w:r w:rsidRPr="0042590E">
              <w:rPr>
                <w:sz w:val="24"/>
                <w:szCs w:val="24"/>
              </w:rPr>
              <w:t>Investigate the features and drawbacks of available module</w:t>
            </w:r>
          </w:p>
        </w:tc>
        <w:tc>
          <w:tcPr>
            <w:tcW w:w="1620" w:type="dxa"/>
            <w:vAlign w:val="center"/>
          </w:tcPr>
          <w:p w14:paraId="57D43B15" w14:textId="54C93866" w:rsidR="00610F18" w:rsidRPr="0042590E" w:rsidRDefault="00610F18" w:rsidP="0042590E">
            <w:pPr>
              <w:pStyle w:val="IndentedParagraph"/>
              <w:rPr>
                <w:sz w:val="24"/>
                <w:szCs w:val="24"/>
              </w:rPr>
            </w:pPr>
            <w:r w:rsidRPr="0042590E">
              <w:rPr>
                <w:sz w:val="24"/>
                <w:szCs w:val="24"/>
              </w:rPr>
              <w:t>Completed</w:t>
            </w:r>
          </w:p>
        </w:tc>
      </w:tr>
      <w:tr w:rsidR="00610F18" w:rsidRPr="0042590E" w14:paraId="7E0ADCEC" w14:textId="77777777" w:rsidTr="000922C3">
        <w:trPr>
          <w:trHeight w:val="1736"/>
          <w:jc w:val="center"/>
        </w:trPr>
        <w:tc>
          <w:tcPr>
            <w:tcW w:w="941" w:type="dxa"/>
          </w:tcPr>
          <w:p w14:paraId="757125CA" w14:textId="499F61FB" w:rsidR="00610F18" w:rsidRPr="0042590E" w:rsidRDefault="00610F18" w:rsidP="000C0770">
            <w:pPr>
              <w:pStyle w:val="IndentedParagraph"/>
              <w:rPr>
                <w:sz w:val="24"/>
                <w:szCs w:val="24"/>
              </w:rPr>
            </w:pPr>
            <w:r w:rsidRPr="0042590E">
              <w:rPr>
                <w:sz w:val="24"/>
                <w:szCs w:val="24"/>
              </w:rPr>
              <w:t>6.</w:t>
            </w:r>
          </w:p>
        </w:tc>
        <w:tc>
          <w:tcPr>
            <w:tcW w:w="7308" w:type="dxa"/>
            <w:vAlign w:val="center"/>
          </w:tcPr>
          <w:p w14:paraId="59D8A1C1" w14:textId="185AFB8E" w:rsidR="00610F18" w:rsidRPr="0042590E" w:rsidRDefault="00610F18" w:rsidP="0042590E">
            <w:pPr>
              <w:pStyle w:val="IndentedParagraph"/>
              <w:jc w:val="left"/>
              <w:rPr>
                <w:sz w:val="24"/>
                <w:szCs w:val="24"/>
              </w:rPr>
            </w:pPr>
            <w:r w:rsidRPr="0042590E">
              <w:rPr>
                <w:sz w:val="24"/>
                <w:szCs w:val="24"/>
              </w:rPr>
              <w:t>Market survey for Camera module based on</w:t>
            </w:r>
          </w:p>
          <w:p w14:paraId="22358142" w14:textId="59B7E25D" w:rsidR="00610F18" w:rsidRPr="0042590E" w:rsidRDefault="00610F18" w:rsidP="00811024">
            <w:pPr>
              <w:pStyle w:val="IndentedParagraph"/>
              <w:numPr>
                <w:ilvl w:val="1"/>
                <w:numId w:val="22"/>
              </w:numPr>
              <w:ind w:left="376"/>
              <w:jc w:val="left"/>
              <w:rPr>
                <w:sz w:val="24"/>
                <w:szCs w:val="24"/>
              </w:rPr>
            </w:pPr>
            <w:r w:rsidRPr="0042590E">
              <w:rPr>
                <w:sz w:val="24"/>
                <w:szCs w:val="24"/>
              </w:rPr>
              <w:t>Compatibility with Jetson</w:t>
            </w:r>
          </w:p>
          <w:p w14:paraId="154C9480" w14:textId="7A420908" w:rsidR="00610F18" w:rsidRPr="0042590E" w:rsidRDefault="00610F18" w:rsidP="00811024">
            <w:pPr>
              <w:pStyle w:val="IndentedParagraph"/>
              <w:numPr>
                <w:ilvl w:val="1"/>
                <w:numId w:val="22"/>
              </w:numPr>
              <w:ind w:left="376"/>
              <w:jc w:val="left"/>
              <w:rPr>
                <w:sz w:val="24"/>
                <w:szCs w:val="24"/>
              </w:rPr>
            </w:pPr>
            <w:r w:rsidRPr="0042590E">
              <w:rPr>
                <w:sz w:val="24"/>
                <w:szCs w:val="24"/>
              </w:rPr>
              <w:t>Frame Rate</w:t>
            </w:r>
          </w:p>
          <w:p w14:paraId="7DD806AC" w14:textId="64ECD732" w:rsidR="00610F18" w:rsidRPr="0042590E" w:rsidRDefault="00610F18" w:rsidP="00811024">
            <w:pPr>
              <w:pStyle w:val="IndentedParagraph"/>
              <w:numPr>
                <w:ilvl w:val="1"/>
                <w:numId w:val="22"/>
              </w:numPr>
              <w:ind w:left="376"/>
              <w:jc w:val="left"/>
              <w:rPr>
                <w:sz w:val="24"/>
                <w:szCs w:val="24"/>
              </w:rPr>
            </w:pPr>
            <w:r w:rsidRPr="0042590E">
              <w:rPr>
                <w:sz w:val="24"/>
                <w:szCs w:val="24"/>
              </w:rPr>
              <w:t>Image Quality</w:t>
            </w:r>
          </w:p>
        </w:tc>
        <w:tc>
          <w:tcPr>
            <w:tcW w:w="1620" w:type="dxa"/>
            <w:vAlign w:val="center"/>
          </w:tcPr>
          <w:p w14:paraId="6384F07D" w14:textId="5578347A" w:rsidR="00610F18" w:rsidRPr="0042590E" w:rsidRDefault="00610F18" w:rsidP="0042590E">
            <w:pPr>
              <w:pStyle w:val="IndentedParagraph"/>
              <w:rPr>
                <w:sz w:val="24"/>
                <w:szCs w:val="24"/>
              </w:rPr>
            </w:pPr>
            <w:r w:rsidRPr="0042590E">
              <w:rPr>
                <w:sz w:val="24"/>
                <w:szCs w:val="24"/>
              </w:rPr>
              <w:t>Completed</w:t>
            </w:r>
          </w:p>
        </w:tc>
      </w:tr>
      <w:tr w:rsidR="00610F18" w:rsidRPr="0042590E" w14:paraId="5C75D5AB" w14:textId="77777777" w:rsidTr="00610F18">
        <w:trPr>
          <w:jc w:val="center"/>
        </w:trPr>
        <w:tc>
          <w:tcPr>
            <w:tcW w:w="941" w:type="dxa"/>
          </w:tcPr>
          <w:p w14:paraId="3BFECFBE" w14:textId="11F341AE" w:rsidR="00610F18" w:rsidRPr="0042590E" w:rsidRDefault="00610F18" w:rsidP="000C0770">
            <w:pPr>
              <w:pStyle w:val="IndentedParagraph"/>
              <w:rPr>
                <w:sz w:val="24"/>
                <w:szCs w:val="24"/>
              </w:rPr>
            </w:pPr>
            <w:r w:rsidRPr="0042590E">
              <w:rPr>
                <w:sz w:val="24"/>
                <w:szCs w:val="24"/>
              </w:rPr>
              <w:t>7.</w:t>
            </w:r>
          </w:p>
        </w:tc>
        <w:tc>
          <w:tcPr>
            <w:tcW w:w="7308" w:type="dxa"/>
            <w:vAlign w:val="center"/>
          </w:tcPr>
          <w:p w14:paraId="50ACE13A" w14:textId="10C3A0DC" w:rsidR="00610F18" w:rsidRPr="0042590E" w:rsidRDefault="00610F18" w:rsidP="0042590E">
            <w:pPr>
              <w:pStyle w:val="IndentedParagraph"/>
              <w:jc w:val="left"/>
              <w:rPr>
                <w:sz w:val="24"/>
                <w:szCs w:val="24"/>
              </w:rPr>
            </w:pPr>
            <w:r w:rsidRPr="0042590E">
              <w:rPr>
                <w:sz w:val="24"/>
                <w:szCs w:val="24"/>
              </w:rPr>
              <w:t>Webcam interface with Jetson Platform</w:t>
            </w:r>
          </w:p>
          <w:p w14:paraId="01CA510F" w14:textId="6CA53926" w:rsidR="00610F18" w:rsidRPr="0042590E" w:rsidRDefault="00610F18" w:rsidP="00811024">
            <w:pPr>
              <w:pStyle w:val="IndentedParagraph"/>
              <w:numPr>
                <w:ilvl w:val="1"/>
                <w:numId w:val="22"/>
              </w:numPr>
              <w:ind w:left="376"/>
              <w:jc w:val="left"/>
              <w:rPr>
                <w:sz w:val="24"/>
                <w:szCs w:val="24"/>
              </w:rPr>
            </w:pPr>
            <w:r w:rsidRPr="0042590E">
              <w:rPr>
                <w:sz w:val="24"/>
                <w:szCs w:val="24"/>
              </w:rPr>
              <w:t xml:space="preserve">Interface webcam to test OpenCV program </w:t>
            </w:r>
          </w:p>
        </w:tc>
        <w:tc>
          <w:tcPr>
            <w:tcW w:w="1620" w:type="dxa"/>
            <w:vAlign w:val="center"/>
          </w:tcPr>
          <w:p w14:paraId="499461B9" w14:textId="2CCAAEB9" w:rsidR="00610F18" w:rsidRPr="0042590E" w:rsidRDefault="00610F18" w:rsidP="0042590E">
            <w:pPr>
              <w:pStyle w:val="IndentedParagraph"/>
              <w:rPr>
                <w:sz w:val="24"/>
                <w:szCs w:val="24"/>
              </w:rPr>
            </w:pPr>
            <w:r w:rsidRPr="0042590E">
              <w:rPr>
                <w:sz w:val="24"/>
                <w:szCs w:val="24"/>
              </w:rPr>
              <w:t>Completed</w:t>
            </w:r>
          </w:p>
        </w:tc>
      </w:tr>
      <w:tr w:rsidR="00610F18" w:rsidRPr="0042590E" w14:paraId="0C236486" w14:textId="77777777" w:rsidTr="00610F18">
        <w:trPr>
          <w:jc w:val="center"/>
        </w:trPr>
        <w:tc>
          <w:tcPr>
            <w:tcW w:w="941" w:type="dxa"/>
          </w:tcPr>
          <w:p w14:paraId="481A8B9E" w14:textId="54384825" w:rsidR="00610F18" w:rsidRPr="0042590E" w:rsidRDefault="00610F18" w:rsidP="000C0770">
            <w:pPr>
              <w:pStyle w:val="IndentedParagraph"/>
              <w:rPr>
                <w:sz w:val="24"/>
                <w:szCs w:val="24"/>
              </w:rPr>
            </w:pPr>
            <w:r w:rsidRPr="0042590E">
              <w:rPr>
                <w:sz w:val="24"/>
                <w:szCs w:val="24"/>
              </w:rPr>
              <w:lastRenderedPageBreak/>
              <w:t>8.</w:t>
            </w:r>
          </w:p>
        </w:tc>
        <w:tc>
          <w:tcPr>
            <w:tcW w:w="7308" w:type="dxa"/>
            <w:vAlign w:val="center"/>
          </w:tcPr>
          <w:p w14:paraId="73953374" w14:textId="3974923A" w:rsidR="00610F18" w:rsidRPr="0042590E" w:rsidRDefault="00610F18" w:rsidP="0042590E">
            <w:pPr>
              <w:pStyle w:val="IndentedParagraph"/>
              <w:jc w:val="left"/>
              <w:rPr>
                <w:sz w:val="24"/>
                <w:szCs w:val="24"/>
              </w:rPr>
            </w:pPr>
            <w:r w:rsidRPr="0042590E">
              <w:rPr>
                <w:sz w:val="24"/>
                <w:szCs w:val="24"/>
              </w:rPr>
              <w:t>Image and Video Capture Implementation</w:t>
            </w:r>
          </w:p>
          <w:p w14:paraId="0251D7A5"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Implement image and video capture OpenCV program</w:t>
            </w:r>
          </w:p>
          <w:p w14:paraId="28520FD5" w14:textId="52AA178F" w:rsidR="00610F18" w:rsidRPr="0042590E" w:rsidRDefault="00610F18" w:rsidP="00811024">
            <w:pPr>
              <w:pStyle w:val="IndentedParagraph"/>
              <w:numPr>
                <w:ilvl w:val="1"/>
                <w:numId w:val="22"/>
              </w:numPr>
              <w:ind w:left="376"/>
              <w:jc w:val="left"/>
              <w:rPr>
                <w:sz w:val="24"/>
                <w:szCs w:val="24"/>
              </w:rPr>
            </w:pPr>
            <w:r w:rsidRPr="0042590E">
              <w:rPr>
                <w:sz w:val="24"/>
                <w:szCs w:val="24"/>
              </w:rPr>
              <w:t>Test the software on Jetson platform</w:t>
            </w:r>
          </w:p>
        </w:tc>
        <w:tc>
          <w:tcPr>
            <w:tcW w:w="1620" w:type="dxa"/>
            <w:vAlign w:val="center"/>
          </w:tcPr>
          <w:p w14:paraId="6F362B2E" w14:textId="5DCCE627" w:rsidR="00610F18" w:rsidRPr="0042590E" w:rsidRDefault="00610F18" w:rsidP="0042590E">
            <w:pPr>
              <w:pStyle w:val="IndentedParagraph"/>
              <w:rPr>
                <w:sz w:val="24"/>
                <w:szCs w:val="24"/>
              </w:rPr>
            </w:pPr>
            <w:r w:rsidRPr="0042590E">
              <w:rPr>
                <w:sz w:val="24"/>
                <w:szCs w:val="24"/>
              </w:rPr>
              <w:t>Completed</w:t>
            </w:r>
          </w:p>
        </w:tc>
      </w:tr>
      <w:tr w:rsidR="00610F18" w:rsidRPr="0042590E" w14:paraId="66946C14" w14:textId="77777777" w:rsidTr="00610F18">
        <w:trPr>
          <w:jc w:val="center"/>
        </w:trPr>
        <w:tc>
          <w:tcPr>
            <w:tcW w:w="941" w:type="dxa"/>
          </w:tcPr>
          <w:p w14:paraId="4F5F325F" w14:textId="43056529" w:rsidR="00610F18" w:rsidRPr="0042590E" w:rsidRDefault="00610F18" w:rsidP="000C0770">
            <w:pPr>
              <w:pStyle w:val="IndentedParagraph"/>
              <w:rPr>
                <w:sz w:val="24"/>
                <w:szCs w:val="24"/>
              </w:rPr>
            </w:pPr>
            <w:r w:rsidRPr="0042590E">
              <w:rPr>
                <w:sz w:val="24"/>
                <w:szCs w:val="24"/>
              </w:rPr>
              <w:t>9.</w:t>
            </w:r>
          </w:p>
        </w:tc>
        <w:tc>
          <w:tcPr>
            <w:tcW w:w="7308" w:type="dxa"/>
            <w:vAlign w:val="center"/>
          </w:tcPr>
          <w:p w14:paraId="39DEF534" w14:textId="3D6B105A" w:rsidR="00610F18" w:rsidRPr="0042590E" w:rsidRDefault="00610F18" w:rsidP="0042590E">
            <w:pPr>
              <w:pStyle w:val="IndentedParagraph"/>
              <w:jc w:val="left"/>
              <w:rPr>
                <w:sz w:val="24"/>
                <w:szCs w:val="24"/>
              </w:rPr>
            </w:pPr>
            <w:r w:rsidRPr="0042590E">
              <w:rPr>
                <w:sz w:val="24"/>
                <w:szCs w:val="24"/>
              </w:rPr>
              <w:t>3D graphics development</w:t>
            </w:r>
          </w:p>
          <w:p w14:paraId="55106A2F" w14:textId="6B951C1D" w:rsidR="00610F18" w:rsidRPr="0042590E" w:rsidRDefault="00610F18" w:rsidP="00811024">
            <w:pPr>
              <w:pStyle w:val="IndentedParagraph"/>
              <w:numPr>
                <w:ilvl w:val="1"/>
                <w:numId w:val="22"/>
              </w:numPr>
              <w:ind w:left="376"/>
              <w:jc w:val="left"/>
              <w:rPr>
                <w:sz w:val="24"/>
                <w:szCs w:val="24"/>
              </w:rPr>
            </w:pPr>
            <w:r w:rsidRPr="0042590E">
              <w:rPr>
                <w:sz w:val="24"/>
                <w:szCs w:val="24"/>
              </w:rPr>
              <w:t>Realize OpenCV program to generate 3D graphics using 3D transformation pipeline</w:t>
            </w:r>
          </w:p>
        </w:tc>
        <w:tc>
          <w:tcPr>
            <w:tcW w:w="1620" w:type="dxa"/>
            <w:vAlign w:val="center"/>
          </w:tcPr>
          <w:p w14:paraId="71C67C1D" w14:textId="142F9B7E" w:rsidR="00610F18" w:rsidRPr="0042590E" w:rsidRDefault="00610F18" w:rsidP="0042590E">
            <w:pPr>
              <w:pStyle w:val="IndentedParagraph"/>
              <w:rPr>
                <w:sz w:val="24"/>
                <w:szCs w:val="24"/>
              </w:rPr>
            </w:pPr>
            <w:r w:rsidRPr="0042590E">
              <w:rPr>
                <w:sz w:val="24"/>
                <w:szCs w:val="24"/>
              </w:rPr>
              <w:t>Completed</w:t>
            </w:r>
          </w:p>
        </w:tc>
      </w:tr>
      <w:tr w:rsidR="00610F18" w:rsidRPr="0042590E" w14:paraId="41186354" w14:textId="77777777" w:rsidTr="00610F18">
        <w:trPr>
          <w:jc w:val="center"/>
        </w:trPr>
        <w:tc>
          <w:tcPr>
            <w:tcW w:w="941" w:type="dxa"/>
          </w:tcPr>
          <w:p w14:paraId="63A94E2A" w14:textId="3292952C" w:rsidR="00610F18" w:rsidRPr="0042590E" w:rsidRDefault="00610F18" w:rsidP="000C0770">
            <w:pPr>
              <w:pStyle w:val="IndentedParagraph"/>
              <w:rPr>
                <w:sz w:val="24"/>
                <w:szCs w:val="24"/>
              </w:rPr>
            </w:pPr>
            <w:r w:rsidRPr="0042590E">
              <w:rPr>
                <w:sz w:val="24"/>
                <w:szCs w:val="24"/>
              </w:rPr>
              <w:t>10.</w:t>
            </w:r>
          </w:p>
        </w:tc>
        <w:tc>
          <w:tcPr>
            <w:tcW w:w="7308" w:type="dxa"/>
            <w:vAlign w:val="center"/>
          </w:tcPr>
          <w:p w14:paraId="759103A9" w14:textId="121C5303" w:rsidR="00610F18" w:rsidRPr="0042590E" w:rsidRDefault="00610F18" w:rsidP="0042590E">
            <w:pPr>
              <w:pStyle w:val="IndentedParagraph"/>
              <w:jc w:val="left"/>
              <w:rPr>
                <w:sz w:val="24"/>
                <w:szCs w:val="24"/>
              </w:rPr>
            </w:pPr>
            <w:r w:rsidRPr="0042590E">
              <w:rPr>
                <w:sz w:val="24"/>
                <w:szCs w:val="24"/>
              </w:rPr>
              <w:t>Video/Image Storage</w:t>
            </w:r>
          </w:p>
          <w:p w14:paraId="548B8393" w14:textId="4F6D6118" w:rsidR="00610F18" w:rsidRPr="0042590E" w:rsidRDefault="00610F18" w:rsidP="00811024">
            <w:pPr>
              <w:pStyle w:val="IndentedParagraph"/>
              <w:numPr>
                <w:ilvl w:val="1"/>
                <w:numId w:val="22"/>
              </w:numPr>
              <w:ind w:left="376"/>
              <w:jc w:val="left"/>
              <w:rPr>
                <w:sz w:val="24"/>
                <w:szCs w:val="24"/>
              </w:rPr>
            </w:pPr>
            <w:r w:rsidRPr="0042590E">
              <w:rPr>
                <w:sz w:val="24"/>
                <w:szCs w:val="24"/>
              </w:rPr>
              <w:t>Complete the software to store the images and videos</w:t>
            </w:r>
          </w:p>
        </w:tc>
        <w:tc>
          <w:tcPr>
            <w:tcW w:w="1620" w:type="dxa"/>
            <w:vAlign w:val="center"/>
          </w:tcPr>
          <w:p w14:paraId="07436F7B" w14:textId="1CCEB78D" w:rsidR="00610F18" w:rsidRPr="0042590E" w:rsidRDefault="00610F18" w:rsidP="0042590E">
            <w:pPr>
              <w:pStyle w:val="IndentedParagraph"/>
              <w:rPr>
                <w:sz w:val="24"/>
                <w:szCs w:val="24"/>
              </w:rPr>
            </w:pPr>
            <w:r w:rsidRPr="0042590E">
              <w:rPr>
                <w:sz w:val="24"/>
                <w:szCs w:val="24"/>
              </w:rPr>
              <w:t>Completed</w:t>
            </w:r>
          </w:p>
        </w:tc>
      </w:tr>
      <w:tr w:rsidR="00610F18" w:rsidRPr="0042590E" w14:paraId="1F5ACE7E" w14:textId="77777777" w:rsidTr="00610F18">
        <w:trPr>
          <w:jc w:val="center"/>
        </w:trPr>
        <w:tc>
          <w:tcPr>
            <w:tcW w:w="941" w:type="dxa"/>
          </w:tcPr>
          <w:p w14:paraId="3A68CFD9" w14:textId="3B648F17" w:rsidR="00610F18" w:rsidRPr="0042590E" w:rsidRDefault="00610F18" w:rsidP="000C0770">
            <w:pPr>
              <w:pStyle w:val="IndentedParagraph"/>
              <w:rPr>
                <w:sz w:val="24"/>
                <w:szCs w:val="24"/>
              </w:rPr>
            </w:pPr>
            <w:r w:rsidRPr="0042590E">
              <w:rPr>
                <w:sz w:val="24"/>
                <w:szCs w:val="24"/>
              </w:rPr>
              <w:t>11.</w:t>
            </w:r>
          </w:p>
        </w:tc>
        <w:tc>
          <w:tcPr>
            <w:tcW w:w="7308" w:type="dxa"/>
            <w:vAlign w:val="center"/>
          </w:tcPr>
          <w:p w14:paraId="6E3F4295" w14:textId="7128844F" w:rsidR="00610F18" w:rsidRPr="0042590E" w:rsidRDefault="00610F18" w:rsidP="0042590E">
            <w:pPr>
              <w:pStyle w:val="IndentedParagraph"/>
              <w:jc w:val="left"/>
              <w:rPr>
                <w:sz w:val="24"/>
                <w:szCs w:val="24"/>
              </w:rPr>
            </w:pPr>
            <w:r w:rsidRPr="0042590E">
              <w:rPr>
                <w:sz w:val="24"/>
                <w:szCs w:val="24"/>
              </w:rPr>
              <w:t>Images and videos on 3D graphics</w:t>
            </w:r>
          </w:p>
          <w:p w14:paraId="1EC60B0A" w14:textId="069C53A2" w:rsidR="00610F18" w:rsidRPr="0042590E" w:rsidRDefault="00610F18" w:rsidP="00811024">
            <w:pPr>
              <w:pStyle w:val="IndentedParagraph"/>
              <w:numPr>
                <w:ilvl w:val="1"/>
                <w:numId w:val="22"/>
              </w:numPr>
              <w:ind w:left="376"/>
              <w:jc w:val="left"/>
              <w:rPr>
                <w:sz w:val="24"/>
                <w:szCs w:val="24"/>
              </w:rPr>
            </w:pPr>
            <w:r w:rsidRPr="0042590E">
              <w:rPr>
                <w:sz w:val="24"/>
                <w:szCs w:val="24"/>
              </w:rPr>
              <w:t>Display captured videos and images on 3D view at different viewing angle</w:t>
            </w:r>
          </w:p>
        </w:tc>
        <w:tc>
          <w:tcPr>
            <w:tcW w:w="1620" w:type="dxa"/>
            <w:vAlign w:val="center"/>
          </w:tcPr>
          <w:p w14:paraId="2EA231BC" w14:textId="5A026969" w:rsidR="00610F18" w:rsidRPr="0042590E" w:rsidRDefault="00610F18" w:rsidP="0042590E">
            <w:pPr>
              <w:pStyle w:val="IndentedParagraph"/>
              <w:rPr>
                <w:sz w:val="24"/>
                <w:szCs w:val="24"/>
              </w:rPr>
            </w:pPr>
            <w:r w:rsidRPr="0042590E">
              <w:rPr>
                <w:sz w:val="24"/>
                <w:szCs w:val="24"/>
              </w:rPr>
              <w:t>Completed</w:t>
            </w:r>
          </w:p>
        </w:tc>
      </w:tr>
      <w:tr w:rsidR="00610F18" w:rsidRPr="0042590E" w14:paraId="061174A9" w14:textId="77777777" w:rsidTr="00610F18">
        <w:trPr>
          <w:jc w:val="center"/>
        </w:trPr>
        <w:tc>
          <w:tcPr>
            <w:tcW w:w="941" w:type="dxa"/>
          </w:tcPr>
          <w:p w14:paraId="636B93E6" w14:textId="203B249F" w:rsidR="00610F18" w:rsidRPr="0042590E" w:rsidRDefault="00610F18" w:rsidP="000C0770">
            <w:pPr>
              <w:pStyle w:val="IndentedParagraph"/>
              <w:rPr>
                <w:sz w:val="24"/>
                <w:szCs w:val="24"/>
              </w:rPr>
            </w:pPr>
            <w:r w:rsidRPr="0042590E">
              <w:rPr>
                <w:sz w:val="24"/>
                <w:szCs w:val="24"/>
              </w:rPr>
              <w:t>12.</w:t>
            </w:r>
          </w:p>
        </w:tc>
        <w:tc>
          <w:tcPr>
            <w:tcW w:w="7308" w:type="dxa"/>
            <w:vAlign w:val="center"/>
          </w:tcPr>
          <w:p w14:paraId="5218ED36" w14:textId="61FA8921" w:rsidR="00610F18" w:rsidRPr="0042590E" w:rsidRDefault="00610F18" w:rsidP="0042590E">
            <w:pPr>
              <w:pStyle w:val="IndentedParagraph"/>
              <w:jc w:val="left"/>
              <w:rPr>
                <w:sz w:val="24"/>
                <w:szCs w:val="24"/>
              </w:rPr>
            </w:pPr>
            <w:r w:rsidRPr="0042590E">
              <w:rPr>
                <w:sz w:val="24"/>
                <w:szCs w:val="24"/>
              </w:rPr>
              <w:t>CUDA platform compatibility</w:t>
            </w:r>
          </w:p>
          <w:p w14:paraId="3E706603" w14:textId="52815B29" w:rsidR="00610F18" w:rsidRPr="0042590E" w:rsidRDefault="00610F18" w:rsidP="00811024">
            <w:pPr>
              <w:pStyle w:val="IndentedParagraph"/>
              <w:numPr>
                <w:ilvl w:val="1"/>
                <w:numId w:val="22"/>
              </w:numPr>
              <w:ind w:left="376"/>
              <w:jc w:val="left"/>
              <w:rPr>
                <w:sz w:val="24"/>
                <w:szCs w:val="24"/>
              </w:rPr>
            </w:pPr>
            <w:r w:rsidRPr="0042590E">
              <w:rPr>
                <w:sz w:val="24"/>
                <w:szCs w:val="24"/>
              </w:rPr>
              <w:t>Port OpenCV programs on CUDA platform for faster execution</w:t>
            </w:r>
          </w:p>
        </w:tc>
        <w:tc>
          <w:tcPr>
            <w:tcW w:w="1620" w:type="dxa"/>
            <w:vAlign w:val="center"/>
          </w:tcPr>
          <w:p w14:paraId="790669B0" w14:textId="4E6A886D" w:rsidR="00610F18" w:rsidRPr="0042590E" w:rsidRDefault="00610F18" w:rsidP="0042590E">
            <w:pPr>
              <w:pStyle w:val="IndentedParagraph"/>
              <w:rPr>
                <w:sz w:val="24"/>
                <w:szCs w:val="24"/>
              </w:rPr>
            </w:pPr>
            <w:r w:rsidRPr="0042590E">
              <w:rPr>
                <w:sz w:val="24"/>
                <w:szCs w:val="24"/>
              </w:rPr>
              <w:t>In progress</w:t>
            </w:r>
          </w:p>
        </w:tc>
      </w:tr>
      <w:tr w:rsidR="00610F18" w:rsidRPr="0042590E" w14:paraId="1BC82EDA" w14:textId="77777777" w:rsidTr="00610F18">
        <w:trPr>
          <w:jc w:val="center"/>
        </w:trPr>
        <w:tc>
          <w:tcPr>
            <w:tcW w:w="941" w:type="dxa"/>
          </w:tcPr>
          <w:p w14:paraId="2AA8BCD9" w14:textId="06CFF77B" w:rsidR="00610F18" w:rsidRPr="0042590E" w:rsidRDefault="00610F18" w:rsidP="000C0770">
            <w:pPr>
              <w:pStyle w:val="IndentedParagraph"/>
              <w:rPr>
                <w:sz w:val="24"/>
                <w:szCs w:val="24"/>
              </w:rPr>
            </w:pPr>
            <w:r w:rsidRPr="0042590E">
              <w:rPr>
                <w:sz w:val="24"/>
                <w:szCs w:val="24"/>
              </w:rPr>
              <w:t>13.</w:t>
            </w:r>
          </w:p>
        </w:tc>
        <w:tc>
          <w:tcPr>
            <w:tcW w:w="7308" w:type="dxa"/>
            <w:vAlign w:val="center"/>
          </w:tcPr>
          <w:p w14:paraId="1E62BA62" w14:textId="3115C163" w:rsidR="00610F18" w:rsidRPr="0042590E" w:rsidRDefault="00610F18" w:rsidP="0042590E">
            <w:pPr>
              <w:pStyle w:val="IndentedParagraph"/>
              <w:jc w:val="left"/>
              <w:rPr>
                <w:sz w:val="24"/>
                <w:szCs w:val="24"/>
              </w:rPr>
            </w:pPr>
            <w:r w:rsidRPr="0042590E">
              <w:rPr>
                <w:sz w:val="24"/>
                <w:szCs w:val="24"/>
              </w:rPr>
              <w:t>Prototype assembly design</w:t>
            </w:r>
          </w:p>
          <w:p w14:paraId="143492BA" w14:textId="37EF5B73" w:rsidR="00610F18" w:rsidRPr="0042590E" w:rsidRDefault="00610F18" w:rsidP="00811024">
            <w:pPr>
              <w:pStyle w:val="IndentedParagraph"/>
              <w:numPr>
                <w:ilvl w:val="1"/>
                <w:numId w:val="22"/>
              </w:numPr>
              <w:ind w:left="376"/>
              <w:jc w:val="left"/>
              <w:rPr>
                <w:sz w:val="24"/>
                <w:szCs w:val="24"/>
              </w:rPr>
            </w:pPr>
            <w:r w:rsidRPr="0042590E">
              <w:rPr>
                <w:sz w:val="24"/>
                <w:szCs w:val="24"/>
              </w:rPr>
              <w:t>Design assembly of camera, laser and laser detection module</w:t>
            </w:r>
          </w:p>
        </w:tc>
        <w:tc>
          <w:tcPr>
            <w:tcW w:w="1620" w:type="dxa"/>
            <w:vAlign w:val="center"/>
          </w:tcPr>
          <w:p w14:paraId="3FEDAB0F" w14:textId="30C357F7" w:rsidR="00610F18" w:rsidRPr="0042590E" w:rsidRDefault="00610F18" w:rsidP="0042590E">
            <w:pPr>
              <w:pStyle w:val="IndentedParagraph"/>
              <w:rPr>
                <w:sz w:val="24"/>
                <w:szCs w:val="24"/>
              </w:rPr>
            </w:pPr>
            <w:r w:rsidRPr="0042590E">
              <w:rPr>
                <w:sz w:val="24"/>
                <w:szCs w:val="24"/>
              </w:rPr>
              <w:t>In progress</w:t>
            </w:r>
          </w:p>
        </w:tc>
      </w:tr>
      <w:tr w:rsidR="00610F18" w:rsidRPr="0042590E" w14:paraId="56FB1DCE" w14:textId="77777777" w:rsidTr="00610F18">
        <w:trPr>
          <w:jc w:val="center"/>
        </w:trPr>
        <w:tc>
          <w:tcPr>
            <w:tcW w:w="941" w:type="dxa"/>
          </w:tcPr>
          <w:p w14:paraId="06AD55E9" w14:textId="0D91262F" w:rsidR="00610F18" w:rsidRPr="0042590E" w:rsidRDefault="00610F18" w:rsidP="000C0770">
            <w:pPr>
              <w:pStyle w:val="IndentedParagraph"/>
              <w:rPr>
                <w:sz w:val="24"/>
                <w:szCs w:val="24"/>
              </w:rPr>
            </w:pPr>
            <w:r w:rsidRPr="0042590E">
              <w:rPr>
                <w:sz w:val="24"/>
                <w:szCs w:val="24"/>
              </w:rPr>
              <w:t>14.</w:t>
            </w:r>
          </w:p>
        </w:tc>
        <w:tc>
          <w:tcPr>
            <w:tcW w:w="7308" w:type="dxa"/>
            <w:vAlign w:val="center"/>
          </w:tcPr>
          <w:p w14:paraId="3BCA387F" w14:textId="2661880E" w:rsidR="00610F18" w:rsidRPr="0042590E" w:rsidRDefault="00610F18" w:rsidP="0042590E">
            <w:pPr>
              <w:pStyle w:val="IndentedParagraph"/>
              <w:jc w:val="left"/>
              <w:rPr>
                <w:sz w:val="24"/>
                <w:szCs w:val="24"/>
              </w:rPr>
            </w:pPr>
            <w:r w:rsidRPr="0042590E">
              <w:rPr>
                <w:sz w:val="24"/>
                <w:szCs w:val="24"/>
              </w:rPr>
              <w:t>Servo motor selection and interfacing with Jetson</w:t>
            </w:r>
          </w:p>
          <w:p w14:paraId="3B6F5D46"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Market survey for servo motor based on</w:t>
            </w:r>
          </w:p>
          <w:p w14:paraId="2DA94B52" w14:textId="5DBCEE7B" w:rsidR="00610F18" w:rsidRPr="0042590E" w:rsidRDefault="00610F18" w:rsidP="00811024">
            <w:pPr>
              <w:pStyle w:val="IndentedParagraph"/>
              <w:numPr>
                <w:ilvl w:val="2"/>
                <w:numId w:val="22"/>
              </w:numPr>
              <w:ind w:left="736"/>
              <w:jc w:val="left"/>
              <w:rPr>
                <w:sz w:val="24"/>
                <w:szCs w:val="24"/>
              </w:rPr>
            </w:pPr>
            <w:r w:rsidRPr="0042590E">
              <w:rPr>
                <w:sz w:val="24"/>
                <w:szCs w:val="24"/>
              </w:rPr>
              <w:t>Stable 60 RPM</w:t>
            </w:r>
          </w:p>
          <w:p w14:paraId="0789255E" w14:textId="77777777" w:rsidR="00610F18" w:rsidRPr="0042590E" w:rsidRDefault="00610F18" w:rsidP="00811024">
            <w:pPr>
              <w:pStyle w:val="IndentedParagraph"/>
              <w:numPr>
                <w:ilvl w:val="2"/>
                <w:numId w:val="22"/>
              </w:numPr>
              <w:ind w:left="736"/>
              <w:jc w:val="left"/>
              <w:rPr>
                <w:sz w:val="24"/>
                <w:szCs w:val="24"/>
              </w:rPr>
            </w:pPr>
            <w:r w:rsidRPr="0042590E">
              <w:rPr>
                <w:sz w:val="24"/>
                <w:szCs w:val="24"/>
              </w:rPr>
              <w:t>Long operational hours</w:t>
            </w:r>
          </w:p>
          <w:p w14:paraId="48BA14CD" w14:textId="2A978C47" w:rsidR="00610F18" w:rsidRPr="0042590E" w:rsidRDefault="00610F18" w:rsidP="00811024">
            <w:pPr>
              <w:pStyle w:val="IndentedParagraph"/>
              <w:numPr>
                <w:ilvl w:val="2"/>
                <w:numId w:val="22"/>
              </w:numPr>
              <w:ind w:left="736"/>
              <w:jc w:val="left"/>
              <w:rPr>
                <w:sz w:val="24"/>
                <w:szCs w:val="24"/>
              </w:rPr>
            </w:pPr>
            <w:r w:rsidRPr="0042590E">
              <w:rPr>
                <w:sz w:val="24"/>
                <w:szCs w:val="24"/>
              </w:rPr>
              <w:t xml:space="preserve">Compatibility with Jetson </w:t>
            </w:r>
          </w:p>
        </w:tc>
        <w:tc>
          <w:tcPr>
            <w:tcW w:w="1620" w:type="dxa"/>
            <w:vAlign w:val="center"/>
          </w:tcPr>
          <w:p w14:paraId="25BCCC6C" w14:textId="0D3B49BF" w:rsidR="00610F18" w:rsidRPr="0042590E" w:rsidRDefault="00610F18" w:rsidP="0042590E">
            <w:pPr>
              <w:pStyle w:val="IndentedParagraph"/>
              <w:rPr>
                <w:sz w:val="24"/>
                <w:szCs w:val="24"/>
              </w:rPr>
            </w:pPr>
            <w:r w:rsidRPr="0042590E">
              <w:rPr>
                <w:sz w:val="24"/>
                <w:szCs w:val="24"/>
              </w:rPr>
              <w:t>In Progress</w:t>
            </w:r>
          </w:p>
        </w:tc>
      </w:tr>
      <w:tr w:rsidR="00610F18" w:rsidRPr="0042590E" w14:paraId="025427F8" w14:textId="77777777" w:rsidTr="00610F18">
        <w:trPr>
          <w:jc w:val="center"/>
        </w:trPr>
        <w:tc>
          <w:tcPr>
            <w:tcW w:w="941" w:type="dxa"/>
          </w:tcPr>
          <w:p w14:paraId="2B773348" w14:textId="0D12F86B" w:rsidR="00610F18" w:rsidRPr="0042590E" w:rsidRDefault="00610F18" w:rsidP="000C0770">
            <w:pPr>
              <w:pStyle w:val="IndentedParagraph"/>
              <w:rPr>
                <w:sz w:val="24"/>
                <w:szCs w:val="24"/>
              </w:rPr>
            </w:pPr>
            <w:r w:rsidRPr="0042590E">
              <w:rPr>
                <w:sz w:val="24"/>
                <w:szCs w:val="24"/>
              </w:rPr>
              <w:t>15.</w:t>
            </w:r>
          </w:p>
        </w:tc>
        <w:tc>
          <w:tcPr>
            <w:tcW w:w="7308" w:type="dxa"/>
            <w:vAlign w:val="center"/>
          </w:tcPr>
          <w:p w14:paraId="037C1859" w14:textId="42C5706F" w:rsidR="00610F18" w:rsidRPr="0042590E" w:rsidRDefault="00610F18" w:rsidP="0042590E">
            <w:pPr>
              <w:pStyle w:val="IndentedParagraph"/>
              <w:jc w:val="left"/>
              <w:rPr>
                <w:sz w:val="24"/>
                <w:szCs w:val="24"/>
              </w:rPr>
            </w:pPr>
            <w:r w:rsidRPr="0042590E">
              <w:rPr>
                <w:sz w:val="24"/>
                <w:szCs w:val="24"/>
              </w:rPr>
              <w:t>Laser detection module interface</w:t>
            </w:r>
          </w:p>
          <w:p w14:paraId="1165F88F" w14:textId="42478F81" w:rsidR="00610F18" w:rsidRPr="0042590E" w:rsidRDefault="00610F18" w:rsidP="00811024">
            <w:pPr>
              <w:pStyle w:val="IndentedParagraph"/>
              <w:numPr>
                <w:ilvl w:val="1"/>
                <w:numId w:val="22"/>
              </w:numPr>
              <w:ind w:left="376"/>
              <w:jc w:val="left"/>
              <w:rPr>
                <w:sz w:val="24"/>
                <w:szCs w:val="24"/>
              </w:rPr>
            </w:pPr>
            <w:r w:rsidRPr="0042590E">
              <w:rPr>
                <w:sz w:val="24"/>
                <w:szCs w:val="24"/>
              </w:rPr>
              <w:t>Integrate laser detection module with Jetson board</w:t>
            </w:r>
          </w:p>
        </w:tc>
        <w:tc>
          <w:tcPr>
            <w:tcW w:w="1620" w:type="dxa"/>
            <w:vAlign w:val="center"/>
          </w:tcPr>
          <w:p w14:paraId="0FFD4531" w14:textId="4CEAB2E8" w:rsidR="00610F18" w:rsidRPr="0042590E" w:rsidRDefault="00610F18" w:rsidP="0042590E">
            <w:pPr>
              <w:pStyle w:val="IndentedParagraph"/>
              <w:rPr>
                <w:sz w:val="24"/>
                <w:szCs w:val="24"/>
              </w:rPr>
            </w:pPr>
            <w:r w:rsidRPr="0042590E">
              <w:rPr>
                <w:sz w:val="24"/>
                <w:szCs w:val="24"/>
              </w:rPr>
              <w:t>Planned</w:t>
            </w:r>
          </w:p>
        </w:tc>
      </w:tr>
      <w:tr w:rsidR="00610F18" w:rsidRPr="0042590E" w14:paraId="23D5F818" w14:textId="77777777" w:rsidTr="000922C3">
        <w:trPr>
          <w:trHeight w:val="77"/>
          <w:jc w:val="center"/>
        </w:trPr>
        <w:tc>
          <w:tcPr>
            <w:tcW w:w="941" w:type="dxa"/>
          </w:tcPr>
          <w:p w14:paraId="23788777" w14:textId="574C47FF" w:rsidR="00610F18" w:rsidRPr="0042590E" w:rsidRDefault="00610F18" w:rsidP="000C0770">
            <w:pPr>
              <w:pStyle w:val="IndentedParagraph"/>
              <w:rPr>
                <w:sz w:val="24"/>
                <w:szCs w:val="24"/>
              </w:rPr>
            </w:pPr>
            <w:r w:rsidRPr="0042590E">
              <w:rPr>
                <w:sz w:val="24"/>
                <w:szCs w:val="24"/>
              </w:rPr>
              <w:t>16.</w:t>
            </w:r>
          </w:p>
        </w:tc>
        <w:tc>
          <w:tcPr>
            <w:tcW w:w="7308" w:type="dxa"/>
            <w:vAlign w:val="center"/>
          </w:tcPr>
          <w:p w14:paraId="39D87088" w14:textId="16F72CA6" w:rsidR="00610F18" w:rsidRPr="0042590E" w:rsidRDefault="00610F18" w:rsidP="0042590E">
            <w:pPr>
              <w:pStyle w:val="IndentedParagraph"/>
              <w:jc w:val="left"/>
              <w:rPr>
                <w:sz w:val="24"/>
                <w:szCs w:val="24"/>
              </w:rPr>
            </w:pPr>
            <w:r w:rsidRPr="0042590E">
              <w:rPr>
                <w:sz w:val="24"/>
                <w:szCs w:val="24"/>
              </w:rPr>
              <w:t>Distance measuring</w:t>
            </w:r>
          </w:p>
          <w:p w14:paraId="55C1AC60" w14:textId="1827466A" w:rsidR="00610F18" w:rsidRPr="0042590E" w:rsidRDefault="00610F18" w:rsidP="00811024">
            <w:pPr>
              <w:pStyle w:val="IndentedParagraph"/>
              <w:numPr>
                <w:ilvl w:val="1"/>
                <w:numId w:val="22"/>
              </w:numPr>
              <w:ind w:left="376"/>
              <w:jc w:val="left"/>
              <w:rPr>
                <w:sz w:val="24"/>
                <w:szCs w:val="24"/>
              </w:rPr>
            </w:pPr>
            <w:r w:rsidRPr="0042590E">
              <w:rPr>
                <w:sz w:val="24"/>
                <w:szCs w:val="24"/>
              </w:rPr>
              <w:t>Write an algorithm to measure distance in 360 degrees using laser detection module and servo motor interface programs</w:t>
            </w:r>
          </w:p>
        </w:tc>
        <w:tc>
          <w:tcPr>
            <w:tcW w:w="1620" w:type="dxa"/>
            <w:vAlign w:val="center"/>
          </w:tcPr>
          <w:p w14:paraId="01FEB798" w14:textId="45378273" w:rsidR="00610F18" w:rsidRPr="0042590E" w:rsidRDefault="00610F18" w:rsidP="0042590E">
            <w:pPr>
              <w:pStyle w:val="IndentedParagraph"/>
              <w:rPr>
                <w:sz w:val="24"/>
                <w:szCs w:val="24"/>
              </w:rPr>
            </w:pPr>
            <w:r w:rsidRPr="0042590E">
              <w:rPr>
                <w:sz w:val="24"/>
                <w:szCs w:val="24"/>
              </w:rPr>
              <w:t>Planned</w:t>
            </w:r>
          </w:p>
        </w:tc>
      </w:tr>
      <w:tr w:rsidR="00610F18" w:rsidRPr="0042590E" w14:paraId="7C7CA7E3" w14:textId="77777777" w:rsidTr="00610F18">
        <w:trPr>
          <w:jc w:val="center"/>
        </w:trPr>
        <w:tc>
          <w:tcPr>
            <w:tcW w:w="941" w:type="dxa"/>
          </w:tcPr>
          <w:p w14:paraId="0F542F0B" w14:textId="09AD489F" w:rsidR="00610F18" w:rsidRPr="0042590E" w:rsidRDefault="00610F18" w:rsidP="000C0770">
            <w:pPr>
              <w:pStyle w:val="IndentedParagraph"/>
              <w:rPr>
                <w:sz w:val="24"/>
                <w:szCs w:val="24"/>
              </w:rPr>
            </w:pPr>
            <w:r w:rsidRPr="0042590E">
              <w:rPr>
                <w:sz w:val="24"/>
                <w:szCs w:val="24"/>
              </w:rPr>
              <w:lastRenderedPageBreak/>
              <w:t>17.</w:t>
            </w:r>
          </w:p>
        </w:tc>
        <w:tc>
          <w:tcPr>
            <w:tcW w:w="7308" w:type="dxa"/>
            <w:vAlign w:val="center"/>
          </w:tcPr>
          <w:p w14:paraId="524614C1" w14:textId="61F1ABAE" w:rsidR="00610F18" w:rsidRPr="0042590E" w:rsidRDefault="00610F18" w:rsidP="0042590E">
            <w:pPr>
              <w:pStyle w:val="IndentedParagraph"/>
              <w:jc w:val="left"/>
              <w:rPr>
                <w:sz w:val="24"/>
                <w:szCs w:val="24"/>
              </w:rPr>
            </w:pPr>
            <w:r w:rsidRPr="0042590E">
              <w:rPr>
                <w:sz w:val="24"/>
                <w:szCs w:val="24"/>
              </w:rPr>
              <w:t>Augmented reality</w:t>
            </w:r>
          </w:p>
          <w:p w14:paraId="61EF1D46" w14:textId="0C2B58C2" w:rsidR="00610F18" w:rsidRPr="0042590E" w:rsidRDefault="00610F18" w:rsidP="00811024">
            <w:pPr>
              <w:pStyle w:val="IndentedParagraph"/>
              <w:numPr>
                <w:ilvl w:val="1"/>
                <w:numId w:val="22"/>
              </w:numPr>
              <w:ind w:left="376"/>
              <w:jc w:val="left"/>
              <w:rPr>
                <w:sz w:val="24"/>
                <w:szCs w:val="24"/>
              </w:rPr>
            </w:pPr>
            <w:r w:rsidRPr="0042590E">
              <w:rPr>
                <w:sz w:val="24"/>
                <w:szCs w:val="24"/>
              </w:rPr>
              <w:t>Implement augmented reality to display measured distance on the video feed for better user interface</w:t>
            </w:r>
          </w:p>
        </w:tc>
        <w:tc>
          <w:tcPr>
            <w:tcW w:w="1620" w:type="dxa"/>
            <w:vAlign w:val="center"/>
          </w:tcPr>
          <w:p w14:paraId="2D42F34D" w14:textId="00F4B3C9" w:rsidR="00610F18" w:rsidRPr="0042590E" w:rsidRDefault="00610F18" w:rsidP="0042590E">
            <w:pPr>
              <w:pStyle w:val="IndentedParagraph"/>
              <w:rPr>
                <w:sz w:val="24"/>
                <w:szCs w:val="24"/>
              </w:rPr>
            </w:pPr>
            <w:r w:rsidRPr="0042590E">
              <w:rPr>
                <w:sz w:val="24"/>
                <w:szCs w:val="24"/>
              </w:rPr>
              <w:t>Planned</w:t>
            </w:r>
          </w:p>
        </w:tc>
      </w:tr>
      <w:tr w:rsidR="00610F18" w:rsidRPr="0042590E" w14:paraId="4A05CEB1" w14:textId="77777777" w:rsidTr="00610F18">
        <w:trPr>
          <w:jc w:val="center"/>
        </w:trPr>
        <w:tc>
          <w:tcPr>
            <w:tcW w:w="941" w:type="dxa"/>
          </w:tcPr>
          <w:p w14:paraId="54DDC705" w14:textId="56D425A8" w:rsidR="00610F18" w:rsidRPr="0042590E" w:rsidRDefault="00610F18" w:rsidP="000C0770">
            <w:pPr>
              <w:pStyle w:val="IndentedParagraph"/>
              <w:rPr>
                <w:sz w:val="24"/>
                <w:szCs w:val="24"/>
              </w:rPr>
            </w:pPr>
            <w:r w:rsidRPr="0042590E">
              <w:rPr>
                <w:sz w:val="24"/>
                <w:szCs w:val="24"/>
              </w:rPr>
              <w:t>18.</w:t>
            </w:r>
          </w:p>
        </w:tc>
        <w:tc>
          <w:tcPr>
            <w:tcW w:w="7308" w:type="dxa"/>
            <w:vAlign w:val="center"/>
          </w:tcPr>
          <w:p w14:paraId="0D2CFACB" w14:textId="2B9D8400" w:rsidR="00610F18" w:rsidRPr="0042590E" w:rsidRDefault="00610F18" w:rsidP="0042590E">
            <w:pPr>
              <w:pStyle w:val="IndentedParagraph"/>
              <w:jc w:val="left"/>
              <w:rPr>
                <w:sz w:val="24"/>
                <w:szCs w:val="24"/>
              </w:rPr>
            </w:pPr>
            <w:r w:rsidRPr="0042590E">
              <w:rPr>
                <w:sz w:val="24"/>
                <w:szCs w:val="24"/>
              </w:rPr>
              <w:t>Regression testing</w:t>
            </w:r>
          </w:p>
          <w:p w14:paraId="2103446B" w14:textId="0AEAA560" w:rsidR="00610F18" w:rsidRPr="0042590E" w:rsidRDefault="00610F18" w:rsidP="00811024">
            <w:pPr>
              <w:pStyle w:val="IndentedParagraph"/>
              <w:numPr>
                <w:ilvl w:val="1"/>
                <w:numId w:val="22"/>
              </w:numPr>
              <w:ind w:left="376"/>
              <w:jc w:val="left"/>
              <w:rPr>
                <w:sz w:val="24"/>
                <w:szCs w:val="24"/>
              </w:rPr>
            </w:pPr>
            <w:r w:rsidRPr="0042590E">
              <w:rPr>
                <w:sz w:val="24"/>
                <w:szCs w:val="24"/>
              </w:rPr>
              <w:t>Complete testing of prototype</w:t>
            </w:r>
          </w:p>
        </w:tc>
        <w:tc>
          <w:tcPr>
            <w:tcW w:w="1620" w:type="dxa"/>
            <w:vAlign w:val="center"/>
          </w:tcPr>
          <w:p w14:paraId="156475BF" w14:textId="3088DA40" w:rsidR="00610F18" w:rsidRPr="0042590E" w:rsidRDefault="00610F18" w:rsidP="0042590E">
            <w:pPr>
              <w:pStyle w:val="IndentedParagraph"/>
              <w:rPr>
                <w:sz w:val="24"/>
                <w:szCs w:val="24"/>
              </w:rPr>
            </w:pPr>
            <w:r w:rsidRPr="0042590E">
              <w:rPr>
                <w:sz w:val="24"/>
                <w:szCs w:val="24"/>
              </w:rPr>
              <w:t>Planned</w:t>
            </w:r>
          </w:p>
        </w:tc>
      </w:tr>
      <w:tr w:rsidR="00610F18" w:rsidRPr="0042590E" w14:paraId="399A6886" w14:textId="77777777" w:rsidTr="00610F18">
        <w:trPr>
          <w:jc w:val="center"/>
        </w:trPr>
        <w:tc>
          <w:tcPr>
            <w:tcW w:w="941" w:type="dxa"/>
          </w:tcPr>
          <w:p w14:paraId="4C5441A2" w14:textId="3AD62C27" w:rsidR="00610F18" w:rsidRPr="0042590E" w:rsidRDefault="00610F18" w:rsidP="000C0770">
            <w:pPr>
              <w:pStyle w:val="IndentedParagraph"/>
              <w:rPr>
                <w:sz w:val="24"/>
                <w:szCs w:val="24"/>
              </w:rPr>
            </w:pPr>
            <w:r w:rsidRPr="0042590E">
              <w:rPr>
                <w:sz w:val="24"/>
                <w:szCs w:val="24"/>
              </w:rPr>
              <w:t>19</w:t>
            </w:r>
            <w:r w:rsidR="00D74ED5" w:rsidRPr="0042590E">
              <w:rPr>
                <w:sz w:val="24"/>
                <w:szCs w:val="24"/>
              </w:rPr>
              <w:t>.</w:t>
            </w:r>
          </w:p>
        </w:tc>
        <w:tc>
          <w:tcPr>
            <w:tcW w:w="7308" w:type="dxa"/>
            <w:vAlign w:val="center"/>
          </w:tcPr>
          <w:p w14:paraId="4A001D9D" w14:textId="5B28EE8B" w:rsidR="00610F18" w:rsidRPr="0042590E" w:rsidRDefault="00610F18" w:rsidP="0042590E">
            <w:pPr>
              <w:pStyle w:val="IndentedParagraph"/>
              <w:jc w:val="left"/>
              <w:rPr>
                <w:sz w:val="24"/>
                <w:szCs w:val="24"/>
              </w:rPr>
            </w:pPr>
            <w:r w:rsidRPr="0042590E">
              <w:rPr>
                <w:sz w:val="24"/>
                <w:szCs w:val="24"/>
              </w:rPr>
              <w:t>Machine learning for object detection</w:t>
            </w:r>
          </w:p>
          <w:p w14:paraId="351875AA"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Installing Caffe deep learning framework</w:t>
            </w:r>
          </w:p>
          <w:p w14:paraId="2248A4EE" w14:textId="65ADA672" w:rsidR="00610F18" w:rsidRPr="0042590E" w:rsidRDefault="00610F18" w:rsidP="00811024">
            <w:pPr>
              <w:pStyle w:val="IndentedParagraph"/>
              <w:numPr>
                <w:ilvl w:val="1"/>
                <w:numId w:val="22"/>
              </w:numPr>
              <w:ind w:left="376"/>
              <w:jc w:val="left"/>
              <w:rPr>
                <w:sz w:val="24"/>
                <w:szCs w:val="24"/>
              </w:rPr>
            </w:pPr>
            <w:r w:rsidRPr="0042590E">
              <w:rPr>
                <w:sz w:val="24"/>
                <w:szCs w:val="24"/>
              </w:rPr>
              <w:t>Training and modifying deep learning model for object detection primarily humans</w:t>
            </w:r>
          </w:p>
          <w:p w14:paraId="7C5E45A2" w14:textId="73B7B40D" w:rsidR="00610F18" w:rsidRPr="0042590E" w:rsidRDefault="00610F18" w:rsidP="00811024">
            <w:pPr>
              <w:pStyle w:val="IndentedParagraph"/>
              <w:numPr>
                <w:ilvl w:val="1"/>
                <w:numId w:val="22"/>
              </w:numPr>
              <w:ind w:left="376"/>
              <w:jc w:val="left"/>
              <w:rPr>
                <w:sz w:val="24"/>
                <w:szCs w:val="24"/>
              </w:rPr>
            </w:pPr>
            <w:r w:rsidRPr="0042590E">
              <w:rPr>
                <w:sz w:val="24"/>
                <w:szCs w:val="24"/>
              </w:rPr>
              <w:t>Integrating new machine learning algorithm with GPU Enhanced LIDAR</w:t>
            </w:r>
          </w:p>
        </w:tc>
        <w:tc>
          <w:tcPr>
            <w:tcW w:w="1620" w:type="dxa"/>
            <w:vAlign w:val="center"/>
          </w:tcPr>
          <w:p w14:paraId="47A254C2" w14:textId="534600D1" w:rsidR="00610F18" w:rsidRPr="0042590E" w:rsidRDefault="00610F18" w:rsidP="0042590E">
            <w:pPr>
              <w:pStyle w:val="IndentedParagraph"/>
              <w:rPr>
                <w:sz w:val="24"/>
                <w:szCs w:val="24"/>
              </w:rPr>
            </w:pPr>
            <w:r w:rsidRPr="0042590E">
              <w:rPr>
                <w:sz w:val="24"/>
                <w:szCs w:val="24"/>
              </w:rPr>
              <w:t>Planned</w:t>
            </w:r>
          </w:p>
        </w:tc>
      </w:tr>
    </w:tbl>
    <w:p w14:paraId="5E52F8F2" w14:textId="66CF250B" w:rsidR="00CD0DCE" w:rsidRDefault="00CD0DCE" w:rsidP="000C0770">
      <w:pPr>
        <w:pStyle w:val="IndentedParagraph"/>
      </w:pPr>
    </w:p>
    <w:p w14:paraId="33CD0D29" w14:textId="463AD058" w:rsidR="000922C3" w:rsidRDefault="00077B82" w:rsidP="00B73B6B">
      <w:pPr>
        <w:pStyle w:val="Caption"/>
        <w:jc w:val="center"/>
      </w:pPr>
      <w:bookmarkStart w:id="48" w:name="_Toc466119480"/>
      <w:bookmarkStart w:id="49" w:name="_Toc466120020"/>
      <w:r>
        <w:t xml:space="preserve">Table </w:t>
      </w:r>
      <w:r w:rsidR="004A349E">
        <w:t>4</w:t>
      </w:r>
      <w:r w:rsidR="000922C3">
        <w:t>. Project Implementatio</w:t>
      </w:r>
      <w:r w:rsidR="0077759A">
        <w:t>n</w:t>
      </w:r>
      <w:bookmarkEnd w:id="48"/>
      <w:bookmarkEnd w:id="49"/>
    </w:p>
    <w:p w14:paraId="575234C2" w14:textId="77833519" w:rsidR="003557F7" w:rsidRDefault="00F147CD" w:rsidP="00682B00">
      <w:pPr>
        <w:pStyle w:val="Heading1"/>
        <w:jc w:val="center"/>
      </w:pPr>
      <w:bookmarkStart w:id="50" w:name="_Toc466577099"/>
      <w:r>
        <w:lastRenderedPageBreak/>
        <w:t xml:space="preserve">Project </w:t>
      </w:r>
      <w:bookmarkEnd w:id="36"/>
      <w:r>
        <w:t>Schedule</w:t>
      </w:r>
      <w:bookmarkEnd w:id="50"/>
    </w:p>
    <w:p w14:paraId="22BB6E17" w14:textId="5FD9CFFC" w:rsidR="00BF6E05" w:rsidRDefault="00100221" w:rsidP="00811024">
      <w:pPr>
        <w:pStyle w:val="IndentedParagraph"/>
        <w:ind w:left="-1620"/>
      </w:pPr>
      <w:r>
        <w:rPr>
          <w:noProof/>
        </w:rPr>
        <w:drawing>
          <wp:inline distT="0" distB="0" distL="0" distR="0" wp14:anchorId="3DFC2EDA" wp14:editId="63ECA5BA">
            <wp:extent cx="7079615" cy="4189228"/>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6865" cy="4199435"/>
                    </a:xfrm>
                    <a:prstGeom prst="rect">
                      <a:avLst/>
                    </a:prstGeom>
                  </pic:spPr>
                </pic:pic>
              </a:graphicData>
            </a:graphic>
          </wp:inline>
        </w:drawing>
      </w:r>
      <w:r>
        <w:rPr>
          <w:noProof/>
        </w:rPr>
        <w:drawing>
          <wp:inline distT="0" distB="0" distL="0" distR="0" wp14:anchorId="7D893E89" wp14:editId="6EA23FB1">
            <wp:extent cx="7006590" cy="363633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11234" cy="3638745"/>
                    </a:xfrm>
                    <a:prstGeom prst="rect">
                      <a:avLst/>
                    </a:prstGeom>
                  </pic:spPr>
                </pic:pic>
              </a:graphicData>
            </a:graphic>
          </wp:inline>
        </w:drawing>
      </w:r>
    </w:p>
    <w:p w14:paraId="420CE78A" w14:textId="0141C243" w:rsidR="000922C3" w:rsidRPr="00BF6E05" w:rsidRDefault="008E6FD4" w:rsidP="008515D2">
      <w:pPr>
        <w:pStyle w:val="Caption"/>
        <w:jc w:val="center"/>
      </w:pPr>
      <w:bookmarkStart w:id="51" w:name="_Toc466119481"/>
      <w:bookmarkStart w:id="52" w:name="_Toc466120021"/>
      <w:r>
        <w:t>Table</w:t>
      </w:r>
      <w:r w:rsidR="00D50877">
        <w:t xml:space="preserve"> 5</w:t>
      </w:r>
      <w:r w:rsidR="000922C3">
        <w:t>. Project Task Assignment and Tracking</w:t>
      </w:r>
      <w:bookmarkEnd w:id="51"/>
      <w:bookmarkEnd w:id="52"/>
    </w:p>
    <w:p w14:paraId="3264E80E" w14:textId="77777777" w:rsidR="00BF6E05" w:rsidRPr="00BF6E05" w:rsidRDefault="00BF6E05" w:rsidP="00682B00">
      <w:pPr>
        <w:pStyle w:val="Heading1"/>
        <w:jc w:val="center"/>
      </w:pPr>
      <w:bookmarkStart w:id="53" w:name="_Toc466577100"/>
      <w:bookmarkEnd w:id="53"/>
    </w:p>
    <w:p w14:paraId="2522A889" w14:textId="1FC913A9" w:rsidR="003557F7" w:rsidRDefault="003557F7" w:rsidP="00682B00">
      <w:pPr>
        <w:pStyle w:val="Heading1"/>
        <w:jc w:val="center"/>
      </w:pPr>
      <w:bookmarkStart w:id="54" w:name="_Toc466577101"/>
      <w:bookmarkEnd w:id="54"/>
    </w:p>
    <w:p w14:paraId="3DA85049" w14:textId="77777777" w:rsidR="00325089" w:rsidRDefault="00325089" w:rsidP="000C0770">
      <w:pPr>
        <w:pStyle w:val="IndentedParagraph"/>
      </w:pPr>
    </w:p>
    <w:sectPr w:rsidR="00325089" w:rsidSect="000922C3">
      <w:headerReference w:type="default" r:id="rId18"/>
      <w:footerReference w:type="default" r:id="rId19"/>
      <w:headerReference w:type="first" r:id="rId20"/>
      <w:footnotePr>
        <w:numRestart w:val="eachPage"/>
      </w:footnotePr>
      <w:pgSz w:w="12240" w:h="15840" w:code="1"/>
      <w:pgMar w:top="1440" w:right="1440" w:bottom="990" w:left="2160" w:header="360" w:footer="288" w:gutter="0"/>
      <w:pgNumType w:start="1"/>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C1E83" w14:textId="77777777" w:rsidR="009F6AE9" w:rsidRDefault="009F6AE9">
      <w:pPr>
        <w:spacing w:line="240" w:lineRule="auto"/>
      </w:pPr>
      <w:r>
        <w:separator/>
      </w:r>
    </w:p>
  </w:endnote>
  <w:endnote w:type="continuationSeparator" w:id="0">
    <w:p w14:paraId="4D329E76" w14:textId="77777777" w:rsidR="009F6AE9" w:rsidRDefault="009F6A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omBold BT">
    <w:altName w:val="Times New Roman"/>
    <w:charset w:val="00"/>
    <w:family w:val="script"/>
    <w:pitch w:val="variable"/>
    <w:sig w:usb0="00000087"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7E648B" w:rsidRDefault="007E648B">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7E648B" w:rsidRDefault="007E648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A1CCA" w14:textId="77777777" w:rsidR="009F6AE9" w:rsidRDefault="009F6AE9">
      <w:pPr>
        <w:spacing w:line="240" w:lineRule="auto"/>
      </w:pPr>
      <w:r>
        <w:separator/>
      </w:r>
    </w:p>
  </w:footnote>
  <w:footnote w:type="continuationSeparator" w:id="0">
    <w:p w14:paraId="00A7AE02" w14:textId="77777777" w:rsidR="009F6AE9" w:rsidRDefault="009F6A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4F74A1CE" w:rsidR="007E648B" w:rsidRDefault="007E648B">
    <w:pPr>
      <w:pStyle w:val="Header"/>
      <w:jc w:val="right"/>
    </w:pPr>
    <w:r>
      <w:rPr>
        <w:rStyle w:val="PageNumber"/>
      </w:rPr>
      <w:fldChar w:fldCharType="begin"/>
    </w:r>
    <w:r>
      <w:rPr>
        <w:rStyle w:val="PageNumber"/>
      </w:rPr>
      <w:instrText xml:space="preserve"> PAGE </w:instrText>
    </w:r>
    <w:r>
      <w:rPr>
        <w:rStyle w:val="PageNumber"/>
      </w:rPr>
      <w:fldChar w:fldCharType="separate"/>
    </w:r>
    <w:r w:rsidR="00371554">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7E648B" w:rsidRDefault="007E648B">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F9C6BBF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074A2E"/>
    <w:multiLevelType w:val="hybridMultilevel"/>
    <w:tmpl w:val="2708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BF7368"/>
    <w:multiLevelType w:val="hybridMultilevel"/>
    <w:tmpl w:val="483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7"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B5183"/>
    <w:multiLevelType w:val="hybridMultilevel"/>
    <w:tmpl w:val="1E6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1551DC1"/>
    <w:multiLevelType w:val="hybridMultilevel"/>
    <w:tmpl w:val="0B2033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420B67FA"/>
    <w:multiLevelType w:val="hybridMultilevel"/>
    <w:tmpl w:val="593C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5"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945963"/>
    <w:multiLevelType w:val="hybridMultilevel"/>
    <w:tmpl w:val="D76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93811EE"/>
    <w:multiLevelType w:val="hybridMultilevel"/>
    <w:tmpl w:val="2B6E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B49BF"/>
    <w:multiLevelType w:val="hybridMultilevel"/>
    <w:tmpl w:val="C8AE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26" w15:restartNumberingAfterBreak="0">
    <w:nsid w:val="61762933"/>
    <w:multiLevelType w:val="hybridMultilevel"/>
    <w:tmpl w:val="A2C61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CD44D8"/>
    <w:multiLevelType w:val="hybridMultilevel"/>
    <w:tmpl w:val="BF6AFC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42131B"/>
    <w:multiLevelType w:val="hybridMultilevel"/>
    <w:tmpl w:val="8790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9"/>
  </w:num>
  <w:num w:numId="2">
    <w:abstractNumId w:val="20"/>
  </w:num>
  <w:num w:numId="3">
    <w:abstractNumId w:val="18"/>
  </w:num>
  <w:num w:numId="4">
    <w:abstractNumId w:val="3"/>
  </w:num>
  <w:num w:numId="5">
    <w:abstractNumId w:val="15"/>
  </w:num>
  <w:num w:numId="6">
    <w:abstractNumId w:val="0"/>
  </w:num>
  <w:num w:numId="7">
    <w:abstractNumId w:val="14"/>
  </w:num>
  <w:num w:numId="8">
    <w:abstractNumId w:val="19"/>
  </w:num>
  <w:num w:numId="9">
    <w:abstractNumId w:val="1"/>
  </w:num>
  <w:num w:numId="10">
    <w:abstractNumId w:val="6"/>
  </w:num>
  <w:num w:numId="11">
    <w:abstractNumId w:val="10"/>
  </w:num>
  <w:num w:numId="12">
    <w:abstractNumId w:val="23"/>
  </w:num>
  <w:num w:numId="13">
    <w:abstractNumId w:val="5"/>
  </w:num>
  <w:num w:numId="14">
    <w:abstractNumId w:val="7"/>
  </w:num>
  <w:num w:numId="15">
    <w:abstractNumId w:val="16"/>
  </w:num>
  <w:num w:numId="16">
    <w:abstractNumId w:val="13"/>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30"/>
  </w:num>
  <w:num w:numId="21">
    <w:abstractNumId w:val="24"/>
  </w:num>
  <w:num w:numId="22">
    <w:abstractNumId w:val="16"/>
  </w:num>
  <w:num w:numId="23">
    <w:abstractNumId w:val="28"/>
  </w:num>
  <w:num w:numId="24">
    <w:abstractNumId w:val="21"/>
  </w:num>
  <w:num w:numId="25">
    <w:abstractNumId w:val="4"/>
  </w:num>
  <w:num w:numId="26">
    <w:abstractNumId w:val="22"/>
  </w:num>
  <w:num w:numId="27">
    <w:abstractNumId w:val="26"/>
  </w:num>
  <w:num w:numId="28">
    <w:abstractNumId w:val="2"/>
  </w:num>
  <w:num w:numId="29">
    <w:abstractNumId w:val="8"/>
  </w:num>
  <w:num w:numId="30">
    <w:abstractNumId w:val="17"/>
  </w:num>
  <w:num w:numId="31">
    <w:abstractNumId w:val="12"/>
  </w:num>
  <w:num w:numId="32">
    <w:abstractNumId w:val="31"/>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0"/>
  </w:num>
  <w:num w:numId="45">
    <w:abstractNumId w:val="0"/>
  </w:num>
  <w:num w:numId="46">
    <w:abstractNumId w:val="0"/>
  </w:num>
  <w:num w:numId="47">
    <w:abstractNumId w:val="0"/>
  </w:num>
  <w:num w:numId="48">
    <w:abstractNumId w:val="29"/>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0" w:nlCheck="1" w:checkStyle="0"/>
  <w:activeWritingStyle w:appName="MSWord" w:lang="en-US" w:vendorID="64" w:dllVersion="131078" w:nlCheck="1" w:checkStyle="0"/>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16507"/>
    <w:rsid w:val="00016E31"/>
    <w:rsid w:val="00020086"/>
    <w:rsid w:val="00025884"/>
    <w:rsid w:val="000272EB"/>
    <w:rsid w:val="00035449"/>
    <w:rsid w:val="00044E9D"/>
    <w:rsid w:val="00052862"/>
    <w:rsid w:val="000528E3"/>
    <w:rsid w:val="00054BB5"/>
    <w:rsid w:val="0006210C"/>
    <w:rsid w:val="000628AF"/>
    <w:rsid w:val="00062D7D"/>
    <w:rsid w:val="0006499A"/>
    <w:rsid w:val="0006568B"/>
    <w:rsid w:val="00065CA5"/>
    <w:rsid w:val="000721BD"/>
    <w:rsid w:val="00072659"/>
    <w:rsid w:val="00077B82"/>
    <w:rsid w:val="0008238F"/>
    <w:rsid w:val="00083AFE"/>
    <w:rsid w:val="000870E8"/>
    <w:rsid w:val="000922C3"/>
    <w:rsid w:val="0009263E"/>
    <w:rsid w:val="000A0902"/>
    <w:rsid w:val="000A28F3"/>
    <w:rsid w:val="000B2E95"/>
    <w:rsid w:val="000C0770"/>
    <w:rsid w:val="000C5B67"/>
    <w:rsid w:val="000C735C"/>
    <w:rsid w:val="000D24DB"/>
    <w:rsid w:val="000E1CA1"/>
    <w:rsid w:val="000E21AD"/>
    <w:rsid w:val="000E317C"/>
    <w:rsid w:val="00100221"/>
    <w:rsid w:val="00104E4B"/>
    <w:rsid w:val="00107D94"/>
    <w:rsid w:val="00135B32"/>
    <w:rsid w:val="00146C5A"/>
    <w:rsid w:val="00146D0D"/>
    <w:rsid w:val="00151EF7"/>
    <w:rsid w:val="001563DC"/>
    <w:rsid w:val="0016175F"/>
    <w:rsid w:val="001635BA"/>
    <w:rsid w:val="0016372A"/>
    <w:rsid w:val="00164733"/>
    <w:rsid w:val="001658EB"/>
    <w:rsid w:val="00171C57"/>
    <w:rsid w:val="00174F35"/>
    <w:rsid w:val="00176C44"/>
    <w:rsid w:val="00176FB5"/>
    <w:rsid w:val="00180E77"/>
    <w:rsid w:val="0018784C"/>
    <w:rsid w:val="00192AC5"/>
    <w:rsid w:val="001947EA"/>
    <w:rsid w:val="00194BAD"/>
    <w:rsid w:val="001962CD"/>
    <w:rsid w:val="001A1E82"/>
    <w:rsid w:val="001B512A"/>
    <w:rsid w:val="001C0E6A"/>
    <w:rsid w:val="001C15C5"/>
    <w:rsid w:val="001C2351"/>
    <w:rsid w:val="001C5BDC"/>
    <w:rsid w:val="001C6F0F"/>
    <w:rsid w:val="001C7633"/>
    <w:rsid w:val="001D0451"/>
    <w:rsid w:val="001D5FC9"/>
    <w:rsid w:val="001E0034"/>
    <w:rsid w:val="001E301A"/>
    <w:rsid w:val="001E58CE"/>
    <w:rsid w:val="001E6414"/>
    <w:rsid w:val="001F37BA"/>
    <w:rsid w:val="0020446F"/>
    <w:rsid w:val="00205D9C"/>
    <w:rsid w:val="00205DBE"/>
    <w:rsid w:val="0021625B"/>
    <w:rsid w:val="002172A6"/>
    <w:rsid w:val="002232D0"/>
    <w:rsid w:val="00235F54"/>
    <w:rsid w:val="002363F5"/>
    <w:rsid w:val="00241C6F"/>
    <w:rsid w:val="0024225C"/>
    <w:rsid w:val="00242E7B"/>
    <w:rsid w:val="00245918"/>
    <w:rsid w:val="00252B82"/>
    <w:rsid w:val="00254CA9"/>
    <w:rsid w:val="0025598C"/>
    <w:rsid w:val="00265163"/>
    <w:rsid w:val="002756BB"/>
    <w:rsid w:val="002760E5"/>
    <w:rsid w:val="00282B7A"/>
    <w:rsid w:val="002A2F3C"/>
    <w:rsid w:val="002A366D"/>
    <w:rsid w:val="002B1CF0"/>
    <w:rsid w:val="002C082F"/>
    <w:rsid w:val="002C391F"/>
    <w:rsid w:val="002C53CE"/>
    <w:rsid w:val="002C53D5"/>
    <w:rsid w:val="002C737C"/>
    <w:rsid w:val="002D24FB"/>
    <w:rsid w:val="002D6936"/>
    <w:rsid w:val="002E0F10"/>
    <w:rsid w:val="002E325C"/>
    <w:rsid w:val="002F1E5A"/>
    <w:rsid w:val="002F5159"/>
    <w:rsid w:val="003019A1"/>
    <w:rsid w:val="003024A5"/>
    <w:rsid w:val="00307E9B"/>
    <w:rsid w:val="00310E66"/>
    <w:rsid w:val="00325089"/>
    <w:rsid w:val="003312AF"/>
    <w:rsid w:val="00343164"/>
    <w:rsid w:val="003469F3"/>
    <w:rsid w:val="00350F04"/>
    <w:rsid w:val="00352B6C"/>
    <w:rsid w:val="003557F7"/>
    <w:rsid w:val="00356D1C"/>
    <w:rsid w:val="00363BE5"/>
    <w:rsid w:val="00371554"/>
    <w:rsid w:val="00375B2A"/>
    <w:rsid w:val="00396C75"/>
    <w:rsid w:val="003A03FF"/>
    <w:rsid w:val="003B78CF"/>
    <w:rsid w:val="003C12BE"/>
    <w:rsid w:val="003C4D6A"/>
    <w:rsid w:val="003C52F8"/>
    <w:rsid w:val="003D60FA"/>
    <w:rsid w:val="003D6153"/>
    <w:rsid w:val="003E30C7"/>
    <w:rsid w:val="004004D7"/>
    <w:rsid w:val="00400E70"/>
    <w:rsid w:val="00401B0A"/>
    <w:rsid w:val="00415E49"/>
    <w:rsid w:val="004220AB"/>
    <w:rsid w:val="00422303"/>
    <w:rsid w:val="00422F7A"/>
    <w:rsid w:val="00424349"/>
    <w:rsid w:val="004249F1"/>
    <w:rsid w:val="0042505B"/>
    <w:rsid w:val="0042590E"/>
    <w:rsid w:val="00442964"/>
    <w:rsid w:val="004555E4"/>
    <w:rsid w:val="0046422E"/>
    <w:rsid w:val="00475949"/>
    <w:rsid w:val="00476440"/>
    <w:rsid w:val="00484AC5"/>
    <w:rsid w:val="00485726"/>
    <w:rsid w:val="00493217"/>
    <w:rsid w:val="0049731C"/>
    <w:rsid w:val="004A349E"/>
    <w:rsid w:val="004B2315"/>
    <w:rsid w:val="004B4824"/>
    <w:rsid w:val="004B5372"/>
    <w:rsid w:val="004B7372"/>
    <w:rsid w:val="004B78AD"/>
    <w:rsid w:val="004C1F0D"/>
    <w:rsid w:val="004C40EF"/>
    <w:rsid w:val="004D08DF"/>
    <w:rsid w:val="004D16C7"/>
    <w:rsid w:val="004D246E"/>
    <w:rsid w:val="004E7669"/>
    <w:rsid w:val="004F1ACE"/>
    <w:rsid w:val="004F1FEB"/>
    <w:rsid w:val="004F51A7"/>
    <w:rsid w:val="00502412"/>
    <w:rsid w:val="00504521"/>
    <w:rsid w:val="00505582"/>
    <w:rsid w:val="0050609A"/>
    <w:rsid w:val="00517025"/>
    <w:rsid w:val="00521283"/>
    <w:rsid w:val="0054058D"/>
    <w:rsid w:val="00546ECD"/>
    <w:rsid w:val="005503E8"/>
    <w:rsid w:val="005562FA"/>
    <w:rsid w:val="005574D1"/>
    <w:rsid w:val="0056477D"/>
    <w:rsid w:val="005753B4"/>
    <w:rsid w:val="0058580D"/>
    <w:rsid w:val="00590DF0"/>
    <w:rsid w:val="00594079"/>
    <w:rsid w:val="0059590C"/>
    <w:rsid w:val="00595FD6"/>
    <w:rsid w:val="005A638C"/>
    <w:rsid w:val="005A63A9"/>
    <w:rsid w:val="005B3631"/>
    <w:rsid w:val="005B60C7"/>
    <w:rsid w:val="005B7DAF"/>
    <w:rsid w:val="005C3EAD"/>
    <w:rsid w:val="005C6F30"/>
    <w:rsid w:val="005C7C99"/>
    <w:rsid w:val="005C7D8C"/>
    <w:rsid w:val="005D08F5"/>
    <w:rsid w:val="005D2EB5"/>
    <w:rsid w:val="005E6947"/>
    <w:rsid w:val="005F5389"/>
    <w:rsid w:val="005F74C4"/>
    <w:rsid w:val="00600834"/>
    <w:rsid w:val="00606A29"/>
    <w:rsid w:val="00607C49"/>
    <w:rsid w:val="00610F18"/>
    <w:rsid w:val="00611FA9"/>
    <w:rsid w:val="00612399"/>
    <w:rsid w:val="00612579"/>
    <w:rsid w:val="00613E9D"/>
    <w:rsid w:val="00617A24"/>
    <w:rsid w:val="00620189"/>
    <w:rsid w:val="00622109"/>
    <w:rsid w:val="00623008"/>
    <w:rsid w:val="00623DB8"/>
    <w:rsid w:val="00625BF4"/>
    <w:rsid w:val="00640C27"/>
    <w:rsid w:val="006414ED"/>
    <w:rsid w:val="00641CB6"/>
    <w:rsid w:val="00642C41"/>
    <w:rsid w:val="00650C0B"/>
    <w:rsid w:val="00654778"/>
    <w:rsid w:val="00657717"/>
    <w:rsid w:val="006643A3"/>
    <w:rsid w:val="006678BE"/>
    <w:rsid w:val="00673C9F"/>
    <w:rsid w:val="006751A7"/>
    <w:rsid w:val="006762EA"/>
    <w:rsid w:val="00682B00"/>
    <w:rsid w:val="006B4AEA"/>
    <w:rsid w:val="006C05BE"/>
    <w:rsid w:val="006C0B62"/>
    <w:rsid w:val="006C4881"/>
    <w:rsid w:val="006C594E"/>
    <w:rsid w:val="006D0F41"/>
    <w:rsid w:val="006D6439"/>
    <w:rsid w:val="006D720C"/>
    <w:rsid w:val="006E115B"/>
    <w:rsid w:val="006E4374"/>
    <w:rsid w:val="006E7D5E"/>
    <w:rsid w:val="006F7E63"/>
    <w:rsid w:val="00704A49"/>
    <w:rsid w:val="0072493B"/>
    <w:rsid w:val="00725D49"/>
    <w:rsid w:val="00735A04"/>
    <w:rsid w:val="00740979"/>
    <w:rsid w:val="00742269"/>
    <w:rsid w:val="00742DBF"/>
    <w:rsid w:val="00751AFF"/>
    <w:rsid w:val="00752CFD"/>
    <w:rsid w:val="007542A8"/>
    <w:rsid w:val="00756FE8"/>
    <w:rsid w:val="00767EC4"/>
    <w:rsid w:val="007726AA"/>
    <w:rsid w:val="00775984"/>
    <w:rsid w:val="0077759A"/>
    <w:rsid w:val="007806CC"/>
    <w:rsid w:val="00785270"/>
    <w:rsid w:val="00787293"/>
    <w:rsid w:val="00790C75"/>
    <w:rsid w:val="007A46F4"/>
    <w:rsid w:val="007B16BC"/>
    <w:rsid w:val="007B1C61"/>
    <w:rsid w:val="007B4CB1"/>
    <w:rsid w:val="007B5106"/>
    <w:rsid w:val="007C49B8"/>
    <w:rsid w:val="007C56F9"/>
    <w:rsid w:val="007E648B"/>
    <w:rsid w:val="007F65C3"/>
    <w:rsid w:val="00800412"/>
    <w:rsid w:val="00806DA2"/>
    <w:rsid w:val="00811024"/>
    <w:rsid w:val="00824EDD"/>
    <w:rsid w:val="00837156"/>
    <w:rsid w:val="00840510"/>
    <w:rsid w:val="0085065E"/>
    <w:rsid w:val="008515D2"/>
    <w:rsid w:val="008569CA"/>
    <w:rsid w:val="008605B4"/>
    <w:rsid w:val="008706DF"/>
    <w:rsid w:val="00871636"/>
    <w:rsid w:val="0087539C"/>
    <w:rsid w:val="00877E55"/>
    <w:rsid w:val="00880B9B"/>
    <w:rsid w:val="00890A0B"/>
    <w:rsid w:val="008914E6"/>
    <w:rsid w:val="008930A5"/>
    <w:rsid w:val="00893461"/>
    <w:rsid w:val="00894340"/>
    <w:rsid w:val="008A234C"/>
    <w:rsid w:val="008A4011"/>
    <w:rsid w:val="008A60DF"/>
    <w:rsid w:val="008A64A3"/>
    <w:rsid w:val="008A6501"/>
    <w:rsid w:val="008B7066"/>
    <w:rsid w:val="008C1A5E"/>
    <w:rsid w:val="008C4239"/>
    <w:rsid w:val="008C5FA6"/>
    <w:rsid w:val="008D036C"/>
    <w:rsid w:val="008D0E0B"/>
    <w:rsid w:val="008D3F99"/>
    <w:rsid w:val="008E30B9"/>
    <w:rsid w:val="008E6FD4"/>
    <w:rsid w:val="008F1322"/>
    <w:rsid w:val="008F14C0"/>
    <w:rsid w:val="008F3DAD"/>
    <w:rsid w:val="008F6533"/>
    <w:rsid w:val="008F6B3F"/>
    <w:rsid w:val="009025E7"/>
    <w:rsid w:val="00905BDE"/>
    <w:rsid w:val="00906F55"/>
    <w:rsid w:val="00912A4F"/>
    <w:rsid w:val="00912B4D"/>
    <w:rsid w:val="00912EA6"/>
    <w:rsid w:val="00920EA3"/>
    <w:rsid w:val="00921992"/>
    <w:rsid w:val="00926C8E"/>
    <w:rsid w:val="009301FD"/>
    <w:rsid w:val="00930F45"/>
    <w:rsid w:val="00933718"/>
    <w:rsid w:val="0093641F"/>
    <w:rsid w:val="00943E6C"/>
    <w:rsid w:val="009474AE"/>
    <w:rsid w:val="00947A8C"/>
    <w:rsid w:val="00955D04"/>
    <w:rsid w:val="00955D94"/>
    <w:rsid w:val="009602A4"/>
    <w:rsid w:val="00960CAC"/>
    <w:rsid w:val="009620A7"/>
    <w:rsid w:val="00973C92"/>
    <w:rsid w:val="0097515A"/>
    <w:rsid w:val="009763AC"/>
    <w:rsid w:val="009818C8"/>
    <w:rsid w:val="00984105"/>
    <w:rsid w:val="009854C6"/>
    <w:rsid w:val="009923B6"/>
    <w:rsid w:val="009A2768"/>
    <w:rsid w:val="009A4178"/>
    <w:rsid w:val="009A5CBC"/>
    <w:rsid w:val="009A662F"/>
    <w:rsid w:val="009B0319"/>
    <w:rsid w:val="009B30EB"/>
    <w:rsid w:val="009B7A3B"/>
    <w:rsid w:val="009C6329"/>
    <w:rsid w:val="009C7865"/>
    <w:rsid w:val="009D0700"/>
    <w:rsid w:val="009D7EA2"/>
    <w:rsid w:val="009E2C5B"/>
    <w:rsid w:val="009E365F"/>
    <w:rsid w:val="009E66B2"/>
    <w:rsid w:val="009F2C23"/>
    <w:rsid w:val="009F3A11"/>
    <w:rsid w:val="009F4016"/>
    <w:rsid w:val="009F4E9B"/>
    <w:rsid w:val="009F5112"/>
    <w:rsid w:val="009F6AE9"/>
    <w:rsid w:val="009F6D49"/>
    <w:rsid w:val="00A01DB7"/>
    <w:rsid w:val="00A15236"/>
    <w:rsid w:val="00A15252"/>
    <w:rsid w:val="00A23D27"/>
    <w:rsid w:val="00A24DBB"/>
    <w:rsid w:val="00A264D9"/>
    <w:rsid w:val="00A36A3B"/>
    <w:rsid w:val="00A36EC7"/>
    <w:rsid w:val="00A37C5C"/>
    <w:rsid w:val="00A57340"/>
    <w:rsid w:val="00A64346"/>
    <w:rsid w:val="00A649EF"/>
    <w:rsid w:val="00A76F77"/>
    <w:rsid w:val="00A80B75"/>
    <w:rsid w:val="00A80CFA"/>
    <w:rsid w:val="00A849C3"/>
    <w:rsid w:val="00A85F6F"/>
    <w:rsid w:val="00A90FD9"/>
    <w:rsid w:val="00A91478"/>
    <w:rsid w:val="00A923A6"/>
    <w:rsid w:val="00A95154"/>
    <w:rsid w:val="00AA4F4A"/>
    <w:rsid w:val="00AB2834"/>
    <w:rsid w:val="00AB39EF"/>
    <w:rsid w:val="00AB6F6B"/>
    <w:rsid w:val="00AC1A3A"/>
    <w:rsid w:val="00AD2AE7"/>
    <w:rsid w:val="00AD32FE"/>
    <w:rsid w:val="00AD353B"/>
    <w:rsid w:val="00AD7C11"/>
    <w:rsid w:val="00AE3B79"/>
    <w:rsid w:val="00B00464"/>
    <w:rsid w:val="00B06DA1"/>
    <w:rsid w:val="00B0706E"/>
    <w:rsid w:val="00B152E6"/>
    <w:rsid w:val="00B168D8"/>
    <w:rsid w:val="00B20570"/>
    <w:rsid w:val="00B408FE"/>
    <w:rsid w:val="00B4097F"/>
    <w:rsid w:val="00B41FF9"/>
    <w:rsid w:val="00B42CDF"/>
    <w:rsid w:val="00B563C1"/>
    <w:rsid w:val="00B621BE"/>
    <w:rsid w:val="00B625B7"/>
    <w:rsid w:val="00B67DED"/>
    <w:rsid w:val="00B72996"/>
    <w:rsid w:val="00B73B6B"/>
    <w:rsid w:val="00B76B26"/>
    <w:rsid w:val="00B812BA"/>
    <w:rsid w:val="00B865DA"/>
    <w:rsid w:val="00B90AE9"/>
    <w:rsid w:val="00B974C3"/>
    <w:rsid w:val="00BA706C"/>
    <w:rsid w:val="00BA7A44"/>
    <w:rsid w:val="00BB0D1B"/>
    <w:rsid w:val="00BB4B50"/>
    <w:rsid w:val="00BC00B6"/>
    <w:rsid w:val="00BC1736"/>
    <w:rsid w:val="00BC5087"/>
    <w:rsid w:val="00BD2765"/>
    <w:rsid w:val="00BE263A"/>
    <w:rsid w:val="00BE2DB1"/>
    <w:rsid w:val="00BE798C"/>
    <w:rsid w:val="00BF01EA"/>
    <w:rsid w:val="00BF16A1"/>
    <w:rsid w:val="00BF49E0"/>
    <w:rsid w:val="00BF4A7F"/>
    <w:rsid w:val="00BF5C8C"/>
    <w:rsid w:val="00BF6E05"/>
    <w:rsid w:val="00C04BFF"/>
    <w:rsid w:val="00C07BD6"/>
    <w:rsid w:val="00C10C72"/>
    <w:rsid w:val="00C12D67"/>
    <w:rsid w:val="00C132F2"/>
    <w:rsid w:val="00C22EB5"/>
    <w:rsid w:val="00C24721"/>
    <w:rsid w:val="00C41C8C"/>
    <w:rsid w:val="00C423CA"/>
    <w:rsid w:val="00C44AAB"/>
    <w:rsid w:val="00C502F4"/>
    <w:rsid w:val="00C50D8B"/>
    <w:rsid w:val="00C546E7"/>
    <w:rsid w:val="00C5727B"/>
    <w:rsid w:val="00C57C88"/>
    <w:rsid w:val="00C57DC4"/>
    <w:rsid w:val="00C611B1"/>
    <w:rsid w:val="00C642F7"/>
    <w:rsid w:val="00C66F5A"/>
    <w:rsid w:val="00C70BE9"/>
    <w:rsid w:val="00C7556F"/>
    <w:rsid w:val="00C77B69"/>
    <w:rsid w:val="00C840AE"/>
    <w:rsid w:val="00C84B04"/>
    <w:rsid w:val="00C92127"/>
    <w:rsid w:val="00C9554B"/>
    <w:rsid w:val="00CA3B97"/>
    <w:rsid w:val="00CA62AC"/>
    <w:rsid w:val="00CB4CB5"/>
    <w:rsid w:val="00CB7B4E"/>
    <w:rsid w:val="00CC0C08"/>
    <w:rsid w:val="00CC33AC"/>
    <w:rsid w:val="00CC48DB"/>
    <w:rsid w:val="00CD0DCE"/>
    <w:rsid w:val="00CD0F37"/>
    <w:rsid w:val="00CF2DF4"/>
    <w:rsid w:val="00CF50FB"/>
    <w:rsid w:val="00CF55CD"/>
    <w:rsid w:val="00CF789A"/>
    <w:rsid w:val="00D00CD4"/>
    <w:rsid w:val="00D02E8A"/>
    <w:rsid w:val="00D055BB"/>
    <w:rsid w:val="00D101E7"/>
    <w:rsid w:val="00D102FC"/>
    <w:rsid w:val="00D14F00"/>
    <w:rsid w:val="00D15D91"/>
    <w:rsid w:val="00D20B69"/>
    <w:rsid w:val="00D24B22"/>
    <w:rsid w:val="00D25D58"/>
    <w:rsid w:val="00D26FD8"/>
    <w:rsid w:val="00D32F02"/>
    <w:rsid w:val="00D34654"/>
    <w:rsid w:val="00D35199"/>
    <w:rsid w:val="00D50877"/>
    <w:rsid w:val="00D60A83"/>
    <w:rsid w:val="00D633FA"/>
    <w:rsid w:val="00D650A9"/>
    <w:rsid w:val="00D74ED5"/>
    <w:rsid w:val="00D80B3D"/>
    <w:rsid w:val="00D81385"/>
    <w:rsid w:val="00D81483"/>
    <w:rsid w:val="00D81D7B"/>
    <w:rsid w:val="00D84E10"/>
    <w:rsid w:val="00D874E1"/>
    <w:rsid w:val="00D97F61"/>
    <w:rsid w:val="00DB2520"/>
    <w:rsid w:val="00DB502B"/>
    <w:rsid w:val="00DB5539"/>
    <w:rsid w:val="00DB5670"/>
    <w:rsid w:val="00DC5B17"/>
    <w:rsid w:val="00DD1241"/>
    <w:rsid w:val="00DD4BA5"/>
    <w:rsid w:val="00DE6F72"/>
    <w:rsid w:val="00DF6611"/>
    <w:rsid w:val="00DF75F8"/>
    <w:rsid w:val="00E00F30"/>
    <w:rsid w:val="00E13BA1"/>
    <w:rsid w:val="00E14298"/>
    <w:rsid w:val="00E15CED"/>
    <w:rsid w:val="00E22EC4"/>
    <w:rsid w:val="00E43662"/>
    <w:rsid w:val="00E44617"/>
    <w:rsid w:val="00E50FC9"/>
    <w:rsid w:val="00E51F81"/>
    <w:rsid w:val="00E533A3"/>
    <w:rsid w:val="00E64103"/>
    <w:rsid w:val="00E71E87"/>
    <w:rsid w:val="00E83F63"/>
    <w:rsid w:val="00E8701B"/>
    <w:rsid w:val="00E955C8"/>
    <w:rsid w:val="00EA1E3A"/>
    <w:rsid w:val="00EA4EF8"/>
    <w:rsid w:val="00EB11D7"/>
    <w:rsid w:val="00EB5B4A"/>
    <w:rsid w:val="00EC3367"/>
    <w:rsid w:val="00EC4209"/>
    <w:rsid w:val="00EC70CA"/>
    <w:rsid w:val="00ED20A8"/>
    <w:rsid w:val="00ED68F3"/>
    <w:rsid w:val="00ED7967"/>
    <w:rsid w:val="00EE1AE8"/>
    <w:rsid w:val="00EE6D3D"/>
    <w:rsid w:val="00EF141C"/>
    <w:rsid w:val="00EF1A98"/>
    <w:rsid w:val="00EF6C81"/>
    <w:rsid w:val="00F002FD"/>
    <w:rsid w:val="00F04FB1"/>
    <w:rsid w:val="00F053A2"/>
    <w:rsid w:val="00F10AB4"/>
    <w:rsid w:val="00F147CD"/>
    <w:rsid w:val="00F148C2"/>
    <w:rsid w:val="00F42FE5"/>
    <w:rsid w:val="00F4384E"/>
    <w:rsid w:val="00F475B5"/>
    <w:rsid w:val="00F605B4"/>
    <w:rsid w:val="00F6060F"/>
    <w:rsid w:val="00F63838"/>
    <w:rsid w:val="00F63F70"/>
    <w:rsid w:val="00F660D5"/>
    <w:rsid w:val="00F8112A"/>
    <w:rsid w:val="00F8125E"/>
    <w:rsid w:val="00F8126F"/>
    <w:rsid w:val="00F82655"/>
    <w:rsid w:val="00F92860"/>
    <w:rsid w:val="00F9354E"/>
    <w:rsid w:val="00F974F2"/>
    <w:rsid w:val="00FA1385"/>
    <w:rsid w:val="00FA2180"/>
    <w:rsid w:val="00FA3C23"/>
    <w:rsid w:val="00FB4258"/>
    <w:rsid w:val="00FC0FC8"/>
    <w:rsid w:val="00FC23BC"/>
    <w:rsid w:val="00FC39D2"/>
    <w:rsid w:val="00FD20C7"/>
    <w:rsid w:val="00FD3129"/>
    <w:rsid w:val="00FD4750"/>
    <w:rsid w:val="00FD78D0"/>
    <w:rsid w:val="00FE4264"/>
    <w:rsid w:val="00FE55E6"/>
    <w:rsid w:val="00FF719F"/>
    <w:rsid w:val="00FF7A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0C0770"/>
    <w:pPr>
      <w:spacing w:after="240" w:line="276" w:lineRule="auto"/>
      <w:jc w:val="center"/>
    </w:pPr>
    <w:rPr>
      <w:sz w:val="36"/>
      <w:szCs w:val="36"/>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table" w:styleId="TableGrid">
    <w:name w:val="Table Grid"/>
    <w:basedOn w:val="TableNormal"/>
    <w:uiPriority w:val="59"/>
    <w:rsid w:val="0031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7967"/>
    <w:pPr>
      <w:spacing w:after="200" w:line="240" w:lineRule="auto"/>
    </w:pPr>
    <w:rPr>
      <w:i/>
      <w:iCs/>
      <w:color w:val="1F497D" w:themeColor="text2"/>
      <w:sz w:val="18"/>
      <w:szCs w:val="18"/>
    </w:rPr>
  </w:style>
  <w:style w:type="table" w:styleId="PlainTable1">
    <w:name w:val="Plain Table 1"/>
    <w:basedOn w:val="TableNormal"/>
    <w:uiPriority w:val="41"/>
    <w:rsid w:val="005C7C99"/>
    <w:rPr>
      <w:rFonts w:asciiTheme="minorHAnsi" w:hAnsi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paragraph" w:styleId="Subtitle">
    <w:name w:val="Subtitle"/>
    <w:basedOn w:val="Normal"/>
    <w:next w:val="Normal"/>
    <w:link w:val="SubtitleChar"/>
    <w:uiPriority w:val="11"/>
    <w:qFormat/>
    <w:rsid w:val="002B1CF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B1CF0"/>
    <w:rPr>
      <w:rFonts w:asciiTheme="minorHAnsi" w:eastAsiaTheme="minorEastAsia" w:hAnsiTheme="minorHAnsi" w:cstheme="minorBidi"/>
      <w:color w:val="5A5A5A" w:themeColor="text1" w:themeTint="A5"/>
      <w:spacing w:val="15"/>
      <w:sz w:val="22"/>
      <w:szCs w:val="22"/>
    </w:rPr>
  </w:style>
  <w:style w:type="table" w:styleId="PlainTable2">
    <w:name w:val="Plain Table 2"/>
    <w:basedOn w:val="TableNormal"/>
    <w:uiPriority w:val="99"/>
    <w:rsid w:val="000E21A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907CA-EE15-404B-A5F0-26905FA5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Template>
  <TotalTime>775</TotalTime>
  <Pages>26</Pages>
  <Words>4644</Words>
  <Characters>26475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31057</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shruthi</cp:lastModifiedBy>
  <cp:revision>481</cp:revision>
  <cp:lastPrinted>2016-10-10T07:08:00Z</cp:lastPrinted>
  <dcterms:created xsi:type="dcterms:W3CDTF">2015-03-17T05:22:00Z</dcterms:created>
  <dcterms:modified xsi:type="dcterms:W3CDTF">2016-11-11T05:36:00Z</dcterms:modified>
</cp:coreProperties>
</file>